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3662B0" w:rsidRPr="003662B0">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3662B0" w:rsidRPr="003662B0">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3662B0" w:rsidRPr="003662B0">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3662B0" w:rsidRPr="003662B0">
              <w:rPr>
                <w:b/>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9"/>
          <w:footerReference w:type="default" r:id="rId10"/>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3662B0" w:rsidRPr="003662B0">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3662B0" w:rsidRPr="003662B0">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3662B0"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3662B0"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3662B0" w:rsidRPr="003662B0">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3662B0"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3662B0">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3662B0"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r w:rsidR="003662B0">
              <w:t>KPI</w:t>
            </w:r>
            <w:r w:rsidR="001A2537" w:rsidRPr="0073680C">
              <w:fldChar w:fldCharType="end"/>
            </w:r>
            <w:r>
              <w:fldChar w:fldCharType="begin"/>
            </w:r>
            <w:r>
              <w:instrText xml:space="preserve"> REF \h SkratkaKat \* MERGEFORMAT </w:instrText>
            </w:r>
            <w:r>
              <w:fldChar w:fldCharType="separate"/>
            </w:r>
            <w:r w:rsidR="003662B0">
              <w:t>KPI</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3662B0">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3662B0">
              <w:t xml:space="preserve">Titul Meno1 Priezvisko1, Titul </w:t>
            </w:r>
            <w:r w:rsidR="003662B0">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3662B0" w:rsidRPr="003662B0">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3662B0" w:rsidRPr="003662B0">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3662B0" w:rsidRPr="003662B0">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3662B0" w:rsidRPr="003662B0">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1" w:name="MenoAutora"/>
            <w:r w:rsidR="003662B0">
              <w:t>Vlastimil</w:t>
            </w:r>
            <w:bookmarkEnd w:id="1"/>
            <w:r w:rsidRPr="0073680C">
              <w:fldChar w:fldCharType="end"/>
            </w:r>
            <w:r w:rsidR="00AE23A1">
              <w:fldChar w:fldCharType="begin"/>
            </w:r>
            <w:r w:rsidR="00AE23A1">
              <w:instrText xml:space="preserve"> REF \h MenoAutora  \* MERGEFORMAT </w:instrText>
            </w:r>
            <w:r w:rsidR="00AE23A1">
              <w:fldChar w:fldCharType="separate"/>
            </w:r>
            <w:r w:rsidR="003662B0">
              <w:t>Vlastimil</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2" w:name="PriezviskoAutora"/>
            <w:r w:rsidR="003662B0">
              <w:t>Brečka</w:t>
            </w:r>
            <w:bookmarkEnd w:id="2"/>
            <w:r w:rsidRPr="0073680C">
              <w:fldChar w:fldCharType="end"/>
            </w:r>
            <w:r w:rsidR="00AE23A1">
              <w:fldChar w:fldCharType="begin"/>
            </w:r>
            <w:r w:rsidR="00AE23A1">
              <w:instrText xml:space="preserve"> REF \h PriezviskoAutora  \* MERGEFORMAT </w:instrText>
            </w:r>
            <w:r w:rsidR="00AE23A1">
              <w:fldChar w:fldCharType="separate"/>
            </w:r>
            <w:r w:rsidR="003662B0">
              <w:t>Brečka</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3" w:name="NazovPrace"/>
            <w:r w:rsidR="003662B0">
              <w:t>Inventárny systém pre platformu Android</w:t>
            </w:r>
            <w:bookmarkEnd w:id="3"/>
            <w:r w:rsidRPr="0073680C">
              <w:fldChar w:fldCharType="end"/>
            </w:r>
            <w:r w:rsidR="00AE23A1">
              <w:fldChar w:fldCharType="begin"/>
            </w:r>
            <w:r w:rsidR="00AE23A1">
              <w:instrText xml:space="preserve"> REF \h  NazovPrace  \* MERGEFORMAT </w:instrText>
            </w:r>
            <w:r w:rsidR="00AE23A1">
              <w:fldChar w:fldCharType="separate"/>
            </w:r>
            <w:r w:rsidR="003662B0">
              <w:t>Inventárny systém pre platformu Android</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4" w:name="PodNazovPrace"/>
            <w:r w:rsidR="003662B0">
              <w:t xml:space="preserve"> </w:t>
            </w:r>
            <w:bookmarkEnd w:id="4"/>
            <w:r w:rsidRPr="0073680C">
              <w:fldChar w:fldCharType="end"/>
            </w:r>
            <w:r w:rsidR="00AE23A1">
              <w:fldChar w:fldCharType="begin"/>
            </w:r>
            <w:r w:rsidR="00AE23A1">
              <w:instrText xml:space="preserve"> REF \h PodNazovPrace  \* MERGEFORMAT </w:instrText>
            </w:r>
            <w:r w:rsidR="00AE23A1">
              <w:fldChar w:fldCharType="separate"/>
            </w:r>
            <w:r w:rsidR="003662B0">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5" w:name="Jazyk"/>
            <w:r w:rsidR="003662B0">
              <w:t>slovenský</w:t>
            </w:r>
            <w:bookmarkEnd w:id="5"/>
            <w:r w:rsidRPr="0073680C">
              <w:fldChar w:fldCharType="end"/>
            </w:r>
            <w:r w:rsidR="00AE23A1">
              <w:fldChar w:fldCharType="begin"/>
            </w:r>
            <w:r w:rsidR="00AE23A1">
              <w:instrText xml:space="preserve"> REF \h Jazyk \* MERGEFORMAT </w:instrText>
            </w:r>
            <w:r w:rsidR="00AE23A1">
              <w:fldChar w:fldCharType="separate"/>
            </w:r>
            <w:r w:rsidR="003662B0">
              <w:t>slovenský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6" w:name="TypPrace"/>
            <w:r w:rsidR="003662B0">
              <w:t>Bakalárska práca</w:t>
            </w:r>
            <w:bookmarkEnd w:id="6"/>
            <w:r w:rsidRPr="0073680C">
              <w:fldChar w:fldCharType="end"/>
            </w:r>
            <w:r w:rsidR="00AE23A1">
              <w:fldChar w:fldCharType="begin"/>
            </w:r>
            <w:r w:rsidR="00AE23A1">
              <w:instrText xml:space="preserve"> REF \h TypPrace  \* MERGEFORMAT </w:instrText>
            </w:r>
            <w:r w:rsidR="00AE23A1">
              <w:fldChar w:fldCharType="separate"/>
            </w:r>
            <w:r w:rsidR="003662B0">
              <w:t>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7"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3662B0">
              <w:rPr>
                <w:noProof/>
              </w:rPr>
              <w:instrText>49</w:instrText>
            </w:r>
            <w:r w:rsidRPr="0073680C">
              <w:fldChar w:fldCharType="end"/>
            </w:r>
            <w:r w:rsidR="000C5ABE" w:rsidRPr="0073680C">
              <w:instrText xml:space="preserve">-1 </w:instrText>
            </w:r>
            <w:r w:rsidRPr="0073680C">
              <w:fldChar w:fldCharType="separate"/>
            </w:r>
            <w:r w:rsidR="003662B0">
              <w:rPr>
                <w:noProof/>
              </w:rPr>
              <w:t>48</w:t>
            </w:r>
            <w:r w:rsidRPr="0073680C">
              <w:fldChar w:fldCharType="end"/>
            </w:r>
            <w:bookmarkEnd w:id="7"/>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8" w:name="Titul"/>
            <w:r w:rsidR="003662B0">
              <w:t>Bakalár</w:t>
            </w:r>
            <w:bookmarkEnd w:id="8"/>
            <w:r w:rsidRPr="0073680C">
              <w:fldChar w:fldCharType="end"/>
            </w:r>
            <w:r w:rsidR="00AE23A1">
              <w:fldChar w:fldCharType="begin"/>
            </w:r>
            <w:r w:rsidR="00AE23A1">
              <w:instrText xml:space="preserve"> REF \h Titul \* MERGEFORMAT </w:instrText>
            </w:r>
            <w:r w:rsidR="00AE23A1">
              <w:fldChar w:fldCharType="separate"/>
            </w:r>
            <w:r w:rsidR="003662B0">
              <w:t>Bakalár</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9" w:name="Univerzita"/>
            <w:r w:rsidR="003662B0">
              <w:t>Technická univerzita v Košiciach</w:t>
            </w:r>
            <w:bookmarkEnd w:id="9"/>
            <w:r w:rsidRPr="0073680C">
              <w:fldChar w:fldCharType="end"/>
            </w:r>
            <w:r w:rsidR="00AE23A1">
              <w:fldChar w:fldCharType="begin"/>
            </w:r>
            <w:r w:rsidR="00AE23A1">
              <w:instrText xml:space="preserve"> REF \h Univerzita  \* MERGEFORMAT </w:instrText>
            </w:r>
            <w:r w:rsidR="00AE23A1">
              <w:fldChar w:fldCharType="separate"/>
            </w:r>
            <w:r w:rsidR="003662B0">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0" w:name="Fakulta"/>
            <w:r w:rsidR="003662B0">
              <w:t>Fakulta elektrotechniky a informatiky</w:t>
            </w:r>
            <w:bookmarkEnd w:id="10"/>
            <w:r w:rsidRPr="0073680C">
              <w:fldChar w:fldCharType="end"/>
            </w:r>
            <w:r w:rsidR="00AE23A1">
              <w:fldChar w:fldCharType="begin"/>
            </w:r>
            <w:r w:rsidR="00AE23A1">
              <w:instrText xml:space="preserve"> REF \h Fakulta  \* MERGEFORMAT </w:instrText>
            </w:r>
            <w:r w:rsidR="00AE23A1">
              <w:fldChar w:fldCharType="separate"/>
            </w:r>
            <w:r w:rsidR="003662B0">
              <w:t>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1" w:name="SkratkaFak"/>
            <w:r w:rsidR="003662B0">
              <w:t>FEI</w:t>
            </w:r>
            <w:bookmarkEnd w:id="11"/>
            <w:r w:rsidRPr="0073680C">
              <w:fldChar w:fldCharType="end"/>
            </w:r>
            <w:r w:rsidR="00AE23A1">
              <w:fldChar w:fldCharType="begin"/>
            </w:r>
            <w:r w:rsidR="00AE23A1">
              <w:instrText xml:space="preserve"> REF \h SkratkaFak \* MERGEFORMAT </w:instrText>
            </w:r>
            <w:r w:rsidR="00AE23A1">
              <w:fldChar w:fldCharType="separate"/>
            </w:r>
            <w:r w:rsidR="003662B0">
              <w:t>FEI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2" w:name="Katedra"/>
            <w:r w:rsidR="003662B0">
              <w:t>Katedra počítačov a informatiky</w:t>
            </w:r>
            <w:bookmarkEnd w:id="12"/>
            <w:r w:rsidRPr="0073680C">
              <w:fldChar w:fldCharType="end"/>
            </w:r>
            <w:r w:rsidR="00AE23A1">
              <w:fldChar w:fldCharType="begin"/>
            </w:r>
            <w:r w:rsidR="00AE23A1">
              <w:instrText xml:space="preserve"> REF \h Katedra  \* MERGEFORMAT </w:instrText>
            </w:r>
            <w:r w:rsidR="00AE23A1">
              <w:fldChar w:fldCharType="separate"/>
            </w:r>
            <w:r w:rsidR="003662B0">
              <w:t>Katedra počítačov a informatiky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bookmarkStart w:id="13" w:name="SkratkaKat"/>
            <w:r w:rsidR="003662B0">
              <w:t>KPI</w:t>
            </w:r>
            <w:bookmarkEnd w:id="13"/>
            <w:r w:rsidRPr="0073680C">
              <w:fldChar w:fldCharType="end"/>
            </w:r>
            <w:r w:rsidR="00AE23A1">
              <w:fldChar w:fldCharType="begin"/>
            </w:r>
            <w:r w:rsidR="00AE23A1">
              <w:instrText xml:space="preserve"> REF \h SkratkaKat \* MERGEFORMAT </w:instrText>
            </w:r>
            <w:r w:rsidR="00AE23A1">
              <w:fldChar w:fldCharType="separate"/>
            </w:r>
            <w:r w:rsidR="003662B0">
              <w:t>KPI</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3662B0">
              <w:t>Informatika</w:t>
            </w:r>
            <w:bookmarkEnd w:id="14"/>
            <w:r w:rsidRPr="0073680C">
              <w:fldChar w:fldCharType="end"/>
            </w:r>
            <w:r w:rsidR="00AE23A1">
              <w:fldChar w:fldCharType="begin"/>
            </w:r>
            <w:r w:rsidR="00AE23A1">
              <w:instrText xml:space="preserve"> REF \h Odbor  \* MERGEFORMAT </w:instrText>
            </w:r>
            <w:r w:rsidR="00AE23A1">
              <w:fldChar w:fldCharType="separate"/>
            </w:r>
            <w:r w:rsidR="003662B0">
              <w:t>Informatika</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3662B0">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3662B0">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3662B0">
              <w:t>Košice</w:t>
            </w:r>
            <w:bookmarkEnd w:id="16"/>
            <w:r w:rsidRPr="0073680C">
              <w:fldChar w:fldCharType="end"/>
            </w:r>
            <w:r w:rsidR="00AE23A1">
              <w:fldChar w:fldCharType="begin"/>
            </w:r>
            <w:r w:rsidR="00AE23A1">
              <w:instrText xml:space="preserve"> REF \h Mesto \* MERGEFORMAT" </w:instrText>
            </w:r>
            <w:r w:rsidR="00AE23A1">
              <w:fldChar w:fldCharType="separate"/>
            </w:r>
            <w:r w:rsidR="003662B0">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3662B0">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3662B0">
              <w:t xml:space="preserve">Titul Meno1 Priezvisko1, Titul </w:t>
            </w:r>
            <w:r w:rsidR="003662B0">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3662B0">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3662B0">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3662B0">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3662B0">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3662B0"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3662B0">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3662B0">
              <w:t>Brečka</w:t>
            </w:r>
            <w:r>
              <w:fldChar w:fldCharType="end"/>
            </w:r>
            <w:r w:rsidR="000C5ABE" w:rsidRPr="0073680C">
              <w:t xml:space="preserve">, </w:t>
            </w:r>
            <w:r>
              <w:fldChar w:fldCharType="begin"/>
            </w:r>
            <w:r>
              <w:instrText xml:space="preserve"> REF \h MenoAutora  \* MERGEFORMAT </w:instrText>
            </w:r>
            <w:r>
              <w:fldChar w:fldCharType="separate"/>
            </w:r>
            <w:r w:rsidR="003662B0">
              <w:t>Vlastimil</w:t>
            </w:r>
            <w:r>
              <w:fldChar w:fldCharType="end"/>
            </w:r>
            <w:r w:rsidR="000C5ABE" w:rsidRPr="0073680C">
              <w:t xml:space="preserve">: </w:t>
            </w:r>
            <w:r>
              <w:fldChar w:fldCharType="begin"/>
            </w:r>
            <w:r>
              <w:instrText xml:space="preserve"> REF \h  NazovPrace  \* MERGEFORMAT </w:instrText>
            </w:r>
            <w:r>
              <w:fldChar w:fldCharType="separate"/>
            </w:r>
            <w:r w:rsidR="003662B0">
              <w:t>Inventárny systém pre platformu Android</w:t>
            </w:r>
            <w:r>
              <w:fldChar w:fldCharType="end"/>
            </w:r>
            <w:r w:rsidR="000C5ABE" w:rsidRPr="0073680C">
              <w:t xml:space="preserve">. </w:t>
            </w:r>
            <w:r>
              <w:fldChar w:fldCharType="begin"/>
            </w:r>
            <w:r>
              <w:instrText xml:space="preserve"> REF \h TypPrace  \* MERGEFORMAT </w:instrText>
            </w:r>
            <w:r>
              <w:fldChar w:fldCharType="separate"/>
            </w:r>
            <w:r w:rsidR="003662B0">
              <w:t>Bakalárska práca</w:t>
            </w:r>
            <w:r>
              <w:fldChar w:fldCharType="end"/>
            </w:r>
            <w:r w:rsidR="000C5ABE" w:rsidRPr="0073680C">
              <w:t xml:space="preserve">. </w:t>
            </w: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Univerzita  \* MERGEFORMAT </w:instrText>
            </w:r>
            <w:r>
              <w:fldChar w:fldCharType="separate"/>
            </w:r>
            <w:r w:rsidR="003662B0">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3662B0">
              <w:t>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3662B0">
              <w:t>2010</w:t>
            </w:r>
            <w:r>
              <w:fldChar w:fldCharType="end"/>
            </w:r>
            <w:r w:rsidR="000C5ABE" w:rsidRPr="0073680C">
              <w:t xml:space="preserve">. </w:t>
            </w:r>
            <w:r>
              <w:fldChar w:fldCharType="begin"/>
            </w:r>
            <w:r>
              <w:instrText xml:space="preserve"> REF PocetStran \h  \* MERGEFORMAT </w:instrText>
            </w:r>
            <w:r>
              <w:fldChar w:fldCharType="separate"/>
            </w:r>
            <w:r w:rsidR="003662B0">
              <w:t>48</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3662B0"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3662B0"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3662B0"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3"/>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AF5523" w:rsidRDefault="00AF5523" w:rsidP="007B2B2F">
            <w:pPr>
              <w:pStyle w:val="AnalytickyList"/>
              <w:ind w:firstLine="567"/>
              <w:jc w:val="both"/>
              <w:rPr>
                <w:bCs/>
              </w:rPr>
            </w:pPr>
            <w:r>
              <w:rPr>
                <w:bCs/>
              </w:rPr>
              <w:t xml:space="preserve">Cieľom </w:t>
            </w:r>
            <w:r w:rsidR="00B12D69">
              <w:rPr>
                <w:bCs/>
              </w:rPr>
              <w:t xml:space="preserve">bakalárskej </w:t>
            </w:r>
            <w:r>
              <w:rPr>
                <w:bCs/>
              </w:rPr>
              <w:t>práce bol návrh a</w:t>
            </w:r>
            <w:r w:rsidR="007B2B2F">
              <w:rPr>
                <w:bCs/>
              </w:rPr>
              <w:t xml:space="preserve"> </w:t>
            </w:r>
            <w:r>
              <w:rPr>
                <w:bCs/>
              </w:rPr>
              <w:t>implementácia aplikácie inventárneho systému pre platformu Android. Aplikácia je schopná prevzať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invetúry v podobe správy vo formáte HTML na server alebo lokálne na SD-kartu a rozoslať e-mailové notifikácie.</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w:t>
            </w:r>
            <w:r w:rsidR="00B12D69">
              <w:rPr>
                <w:b/>
                <w:bCs/>
              </w:rPr>
              <w:t> </w:t>
            </w:r>
            <w:r w:rsidRPr="0073680C">
              <w:rPr>
                <w:b/>
                <w:bCs/>
              </w:rPr>
              <w:t>AJ</w:t>
            </w:r>
          </w:p>
          <w:p w:rsidR="00FE327F" w:rsidRPr="00B12D69" w:rsidRDefault="00B12D69" w:rsidP="00B12D69">
            <w:pPr>
              <w:pStyle w:val="AnalytickyList"/>
              <w:ind w:firstLine="567"/>
              <w:jc w:val="both"/>
              <w:rPr>
                <w:bCs/>
              </w:rPr>
            </w:pPr>
            <w:r>
              <w:rPr>
                <w:bCs/>
              </w:rPr>
              <w:t>The purpose of Bachelor thesis was to design and implement inventory system application for Android platform. Application is able to download current inventory list from server and divide it to separate rooms. The actual inventory lookup is performed by scanning the QR code, placed on the item, via mobile phone</w:t>
            </w:r>
            <w:r>
              <w:rPr>
                <w:bCs/>
                <w:lang w:val="en-US"/>
              </w:rPr>
              <w:t>’s embedded camera and processing its content by the application. Upon completion, the application is able to export results as a HTML report to server or locally to phone’s</w:t>
            </w:r>
            <w:r>
              <w:rPr>
                <w:bCs/>
              </w:rPr>
              <w:t xml:space="preserve"> SD-card and send out e-mail notifications.</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4"/>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5"/>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B771FB">
        <w:t>Vyhlasujem, že som celú diplomovú prácu vypracoval/a samostatne s použitím uvedenej odbornej literatúry.</w:t>
      </w:r>
      <w:r w:rsidRPr="0073680C">
        <w:rPr>
          <w:highlight w:val="yellow"/>
        </w:rPr>
        <w:t xml:space="preserve"> </w:t>
      </w:r>
    </w:p>
    <w:p w:rsidR="00FE327F" w:rsidRDefault="00FE327F">
      <w:pPr>
        <w:pStyle w:val="NormalnytextDP"/>
      </w:pPr>
    </w:p>
    <w:p w:rsidR="00B771FB" w:rsidRDefault="00B771FB">
      <w:pPr>
        <w:pStyle w:val="NormalnytextDP"/>
      </w:pPr>
    </w:p>
    <w:p w:rsidR="00B771FB" w:rsidRPr="0073680C" w:rsidRDefault="00B771FB">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3662B0">
        <w:t>Košice</w:t>
      </w:r>
      <w:r>
        <w:fldChar w:fldCharType="end"/>
      </w:r>
      <w:r w:rsidR="000C5ABE" w:rsidRPr="0073680C">
        <w:t xml:space="preserve">, </w:t>
      </w:r>
      <w:r>
        <w:fldChar w:fldCharType="begin"/>
      </w:r>
      <w:r>
        <w:instrText xml:space="preserve"> REF \h datumODO \* MERGEFORMAT </w:instrText>
      </w:r>
      <w:r>
        <w:fldChar w:fldCharType="separate"/>
      </w:r>
      <w:r w:rsidR="003662B0">
        <w:t>15</w:t>
      </w:r>
      <w:r w:rsidR="003662B0" w:rsidRPr="0073680C">
        <w:t xml:space="preserve">. </w:t>
      </w:r>
      <w:r w:rsidR="003662B0">
        <w:t>máj</w:t>
      </w:r>
      <w:r w:rsidR="003662B0" w:rsidRPr="0073680C">
        <w:t xml:space="preserve"> </w:t>
      </w:r>
      <w:r w:rsidR="003662B0">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6"/>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B771FB" w:rsidRPr="007C0BCD" w:rsidRDefault="00B771FB" w:rsidP="00B771FB">
      <w:pPr>
        <w:pStyle w:val="NormalnytextDP"/>
        <w:rPr>
          <w:szCs w:val="24"/>
        </w:rPr>
      </w:pPr>
      <w:r w:rsidRPr="007C0BCD">
        <w:rPr>
          <w:szCs w:val="24"/>
        </w:rPr>
        <w:t>Chcel by som v</w:t>
      </w:r>
      <w:r w:rsidR="00520C3D">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sidR="002C7EE1">
        <w:rPr>
          <w:szCs w:val="24"/>
        </w:rPr>
        <w:t>pri vypracovaní práce a Branislavovi Dlugošovi za z</w:t>
      </w:r>
      <w:r w:rsidR="00520C3D">
        <w:rPr>
          <w:szCs w:val="24"/>
        </w:rPr>
        <w:t>apožičanie zariadenia mobilného telefónu.</w:t>
      </w:r>
    </w:p>
    <w:p w:rsidR="00FE327F" w:rsidRPr="0073680C" w:rsidRDefault="00FE327F">
      <w:pPr>
        <w:pStyle w:val="NormalnytextDP"/>
      </w:pPr>
    </w:p>
    <w:p w:rsidR="00FE327F" w:rsidRPr="0073680C" w:rsidRDefault="00FE327F">
      <w:pPr>
        <w:pStyle w:val="NormalnytextDP"/>
        <w:sectPr w:rsidR="00FE327F" w:rsidRPr="0073680C">
          <w:headerReference w:type="default" r:id="rId17"/>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1E4A26" w:rsidRDefault="00125D58">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ovyplvniť ďalšiu</w:t>
      </w:r>
      <w:r w:rsidR="001E4A26">
        <w:t xml:space="preserve"> sféru ľudského života.</w:t>
      </w:r>
    </w:p>
    <w:p w:rsidR="00134BD0" w:rsidRPr="00125D58" w:rsidRDefault="00134BD0">
      <w:pPr>
        <w:pStyle w:val="NormalnytextDP"/>
      </w:pPr>
      <w:r w:rsidRPr="00125D58">
        <w:t>Hlavný dôvod, ktorý ma viedol k</w:t>
      </w:r>
      <w:r w:rsidR="00125D58" w:rsidRPr="00125D58">
        <w:t xml:space="preserve"> </w:t>
      </w:r>
      <w:r w:rsidRPr="00125D58">
        <w:t>výberu témy je akt</w:t>
      </w:r>
      <w:r w:rsidR="001E4A26">
        <w:t>uá</w:t>
      </w:r>
      <w:r w:rsidRPr="00125D58">
        <w:t xml:space="preserve">lnosť </w:t>
      </w:r>
      <w:r w:rsidR="00125D58" w:rsidRPr="00125D58">
        <w:t xml:space="preserve">modernej </w:t>
      </w:r>
      <w:r w:rsidRPr="00125D58">
        <w:t>problematiky</w:t>
      </w:r>
      <w:r w:rsidR="00125D58" w:rsidRPr="00125D58">
        <w:t xml:space="preserve"> a predchodzí záujem o </w:t>
      </w:r>
      <w:r w:rsidRPr="00125D58">
        <w:t>vytvárani</w:t>
      </w:r>
      <w:r w:rsidR="00125D58" w:rsidRPr="00125D58">
        <w:t>e</w:t>
      </w:r>
      <w:r w:rsidRPr="00125D58">
        <w:t xml:space="preserve"> aplikáci</w:t>
      </w:r>
      <w:r w:rsidR="00125D58" w:rsidRPr="00125D58">
        <w:t>í</w:t>
      </w:r>
      <w:r w:rsidRPr="00125D58">
        <w:t xml:space="preserve"> pre platformu Android. </w:t>
      </w:r>
      <w:r w:rsidR="00125D58" w:rsidRPr="00125D58">
        <w:t>Z</w:t>
      </w:r>
      <w:r w:rsidRPr="00125D58">
        <w:t xml:space="preserve">načné rozšírenie platformy Android zväčšuje možný dosah používateľov pre danú aplikáciu. </w:t>
      </w:r>
      <w:r w:rsidR="001F3A2E" w:rsidRPr="00125D58">
        <w:t xml:space="preserve">Znalosť platformy dáva možnosť </w:t>
      </w:r>
      <w:r w:rsidR="00125D58" w:rsidRPr="00125D58">
        <w:t xml:space="preserve">vývojárom </w:t>
      </w:r>
      <w:r w:rsidR="001F3A2E" w:rsidRPr="00125D58">
        <w:t>osloviť týchto potencionálnych zákazníkov poskytnutými riešeniami</w:t>
      </w:r>
      <w:r w:rsidR="00125D58" w:rsidRPr="00125D58">
        <w:t>, rozširíť svoje portfólio prác a zlepšiť takto svoju pozíciu na trhu práce</w:t>
      </w:r>
      <w:r w:rsidR="001F3A2E" w:rsidRPr="00125D58">
        <w:t xml:space="preserve">. Bakalársku prácu som preto považoval za </w:t>
      </w:r>
      <w:r w:rsidR="00125D58" w:rsidRPr="00125D58">
        <w:t xml:space="preserve">vhodnú </w:t>
      </w:r>
      <w:r w:rsidR="001F3A2E" w:rsidRPr="00125D58">
        <w:t>príležitosť</w:t>
      </w:r>
      <w:r w:rsidR="00125D58" w:rsidRPr="00125D58">
        <w:t xml:space="preserve"> ako si plne osvojiť túto inak veľmi zaujímavú tému aj z praktických dôvodov.</w:t>
      </w:r>
    </w:p>
    <w:p w:rsidR="003B5DB6" w:rsidRDefault="00134BD0" w:rsidP="003B5DB6">
      <w:pPr>
        <w:pStyle w:val="NormalnytextDP"/>
      </w:pPr>
      <w:r w:rsidRPr="00125D58">
        <w:t>Cieľom tejto práce je návrh a implementácia aplikácie inventárneho systému</w:t>
      </w:r>
      <w:r w:rsidR="001E4A26">
        <w:t xml:space="preserve"> pre mobilnú platformu Android</w:t>
      </w:r>
      <w:r w:rsidRPr="00125D58">
        <w:t>, ktorá zjednoduší</w:t>
      </w:r>
      <w:r w:rsidR="007B2B2F" w:rsidRPr="00125D58">
        <w:t xml:space="preserve"> a </w:t>
      </w:r>
      <w:r w:rsidRPr="00125D58">
        <w:t>zefektívni</w:t>
      </w:r>
      <w:r w:rsidR="007B2B2F" w:rsidRPr="00125D58">
        <w:t xml:space="preserve"> proces</w:t>
      </w:r>
      <w:r w:rsidR="001F3A2E" w:rsidRPr="00125D58">
        <w:t xml:space="preserve">y </w:t>
      </w:r>
      <w:r w:rsidR="007B2B2F" w:rsidRPr="00125D58">
        <w:t>potrebn</w:t>
      </w:r>
      <w:r w:rsidR="001F3A2E" w:rsidRPr="00125D58">
        <w:t>é pri</w:t>
      </w:r>
      <w:r w:rsidR="007B2B2F" w:rsidRPr="00125D58">
        <w:t xml:space="preserve"> inventúr</w:t>
      </w:r>
      <w:r w:rsidR="001F3A2E" w:rsidRPr="00125D58">
        <w:t>e</w:t>
      </w:r>
      <w:r w:rsidR="00125D58" w:rsidRPr="00125D58">
        <w:t xml:space="preserve"> na katedre</w:t>
      </w:r>
      <w:r w:rsidR="007B2B2F" w:rsidRPr="00125D58">
        <w:t xml:space="preserve">. Použité moderné postupy vykonávania inventúry zprehľadňujú </w:t>
      </w:r>
      <w:r w:rsidR="001E4A26">
        <w:t xml:space="preserve">a urýchľujú </w:t>
      </w:r>
      <w:r w:rsidR="007B2B2F" w:rsidRPr="00125D58">
        <w:t>in</w:t>
      </w:r>
      <w:r w:rsidR="001E4A26">
        <w:t>ak</w:t>
      </w:r>
      <w:r w:rsidR="007B2B2F" w:rsidRPr="00125D58">
        <w:t xml:space="preserve"> zdĺhavý úkon inventúry.</w:t>
      </w:r>
      <w:r w:rsidR="001E4A26">
        <w:t xml:space="preserve"> Poskytnuté riešenia umožňujú taktiež jednoduchú a nenáročnú archiváciu.</w:t>
      </w:r>
    </w:p>
    <w:p w:rsidR="003B5DB6" w:rsidRPr="003B5DB6" w:rsidRDefault="003B5DB6" w:rsidP="003B5DB6">
      <w:pPr>
        <w:pStyle w:val="NormalnytextDP"/>
        <w:sectPr w:rsidR="003B5DB6" w:rsidRPr="003B5DB6">
          <w:headerReference w:type="default" r:id="rId18"/>
          <w:pgSz w:w="11906" w:h="16838" w:code="9"/>
          <w:pgMar w:top="1377" w:right="1418" w:bottom="1418" w:left="1985" w:header="851" w:footer="680" w:gutter="0"/>
          <w:cols w:space="708"/>
          <w:docGrid w:linePitch="360"/>
        </w:sectPr>
      </w:pPr>
      <w:r>
        <w:t xml:space="preserve">V práci sa </w:t>
      </w:r>
      <w:r w:rsidR="00A46FB7">
        <w:t xml:space="preserve">taktiež </w:t>
      </w:r>
      <w:r>
        <w:t xml:space="preserve">venujem </w:t>
      </w:r>
      <w:r w:rsidR="00A46FB7">
        <w:t xml:space="preserve">stavbe </w:t>
      </w:r>
      <w:r>
        <w:t xml:space="preserve">operačného systému Android a teórií </w:t>
      </w:r>
      <w:r w:rsidR="00A46FB7">
        <w:t>vývoja</w:t>
      </w:r>
      <w:r w:rsidR="00866A38">
        <w:t xml:space="preserve"> a základnej štruktúre vytváraných aplikácií.</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EC5529"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3074508" w:history="1">
        <w:r w:rsidR="00EC5529" w:rsidRPr="002E0166">
          <w:rPr>
            <w:rStyle w:val="Hyperlink"/>
          </w:rPr>
          <w:t>Zoznam obrázkov</w:t>
        </w:r>
        <w:r w:rsidR="00EC5529">
          <w:rPr>
            <w:webHidden/>
          </w:rPr>
          <w:tab/>
        </w:r>
        <w:r w:rsidR="00EC5529">
          <w:rPr>
            <w:webHidden/>
          </w:rPr>
          <w:fldChar w:fldCharType="begin"/>
        </w:r>
        <w:r w:rsidR="00EC5529">
          <w:rPr>
            <w:webHidden/>
          </w:rPr>
          <w:instrText xml:space="preserve"> PAGEREF _Toc323074508 \h </w:instrText>
        </w:r>
        <w:r w:rsidR="00EC5529">
          <w:rPr>
            <w:webHidden/>
          </w:rPr>
        </w:r>
        <w:r w:rsidR="00EC5529">
          <w:rPr>
            <w:webHidden/>
          </w:rPr>
          <w:fldChar w:fldCharType="separate"/>
        </w:r>
        <w:r w:rsidR="00EC5529">
          <w:rPr>
            <w:webHidden/>
          </w:rPr>
          <w:t>10</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09" w:history="1">
        <w:r w:rsidR="00EC5529" w:rsidRPr="002E0166">
          <w:rPr>
            <w:rStyle w:val="Hyperlink"/>
          </w:rPr>
          <w:t>Zoznam tabuliek</w:t>
        </w:r>
        <w:r w:rsidR="00EC5529">
          <w:rPr>
            <w:webHidden/>
          </w:rPr>
          <w:tab/>
        </w:r>
        <w:r w:rsidR="00EC5529">
          <w:rPr>
            <w:webHidden/>
          </w:rPr>
          <w:fldChar w:fldCharType="begin"/>
        </w:r>
        <w:r w:rsidR="00EC5529">
          <w:rPr>
            <w:webHidden/>
          </w:rPr>
          <w:instrText xml:space="preserve"> PAGEREF _Toc323074509 \h </w:instrText>
        </w:r>
        <w:r w:rsidR="00EC5529">
          <w:rPr>
            <w:webHidden/>
          </w:rPr>
        </w:r>
        <w:r w:rsidR="00EC5529">
          <w:rPr>
            <w:webHidden/>
          </w:rPr>
          <w:fldChar w:fldCharType="separate"/>
        </w:r>
        <w:r w:rsidR="00EC5529">
          <w:rPr>
            <w:webHidden/>
          </w:rPr>
          <w:t>11</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0" w:history="1">
        <w:r w:rsidR="00EC5529" w:rsidRPr="002E0166">
          <w:rPr>
            <w:rStyle w:val="Hyperlink"/>
          </w:rPr>
          <w:t>Zoznam symbolov a skratiek</w:t>
        </w:r>
        <w:r w:rsidR="00EC5529">
          <w:rPr>
            <w:webHidden/>
          </w:rPr>
          <w:tab/>
        </w:r>
        <w:r w:rsidR="00EC5529">
          <w:rPr>
            <w:webHidden/>
          </w:rPr>
          <w:fldChar w:fldCharType="begin"/>
        </w:r>
        <w:r w:rsidR="00EC5529">
          <w:rPr>
            <w:webHidden/>
          </w:rPr>
          <w:instrText xml:space="preserve"> PAGEREF _Toc323074510 \h </w:instrText>
        </w:r>
        <w:r w:rsidR="00EC5529">
          <w:rPr>
            <w:webHidden/>
          </w:rPr>
        </w:r>
        <w:r w:rsidR="00EC5529">
          <w:rPr>
            <w:webHidden/>
          </w:rPr>
          <w:fldChar w:fldCharType="separate"/>
        </w:r>
        <w:r w:rsidR="00EC5529">
          <w:rPr>
            <w:webHidden/>
          </w:rPr>
          <w:t>12</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1" w:history="1">
        <w:r w:rsidR="00EC5529" w:rsidRPr="002E0166">
          <w:rPr>
            <w:rStyle w:val="Hyperlink"/>
          </w:rPr>
          <w:t>Slovník termínov</w:t>
        </w:r>
        <w:r w:rsidR="00EC5529">
          <w:rPr>
            <w:webHidden/>
          </w:rPr>
          <w:tab/>
        </w:r>
        <w:r w:rsidR="00EC5529">
          <w:rPr>
            <w:webHidden/>
          </w:rPr>
          <w:fldChar w:fldCharType="begin"/>
        </w:r>
        <w:r w:rsidR="00EC5529">
          <w:rPr>
            <w:webHidden/>
          </w:rPr>
          <w:instrText xml:space="preserve"> PAGEREF _Toc323074511 \h </w:instrText>
        </w:r>
        <w:r w:rsidR="00EC5529">
          <w:rPr>
            <w:webHidden/>
          </w:rPr>
        </w:r>
        <w:r w:rsidR="00EC5529">
          <w:rPr>
            <w:webHidden/>
          </w:rPr>
          <w:fldChar w:fldCharType="separate"/>
        </w:r>
        <w:r w:rsidR="00EC5529">
          <w:rPr>
            <w:webHidden/>
          </w:rPr>
          <w:t>13</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2" w:history="1">
        <w:r w:rsidR="00EC5529" w:rsidRPr="002E0166">
          <w:rPr>
            <w:rStyle w:val="Hyperlink"/>
          </w:rPr>
          <w:t>Úvod</w:t>
        </w:r>
        <w:r w:rsidR="00EC5529">
          <w:rPr>
            <w:webHidden/>
          </w:rPr>
          <w:tab/>
        </w:r>
        <w:r w:rsidR="00EC5529">
          <w:rPr>
            <w:webHidden/>
          </w:rPr>
          <w:fldChar w:fldCharType="begin"/>
        </w:r>
        <w:r w:rsidR="00EC5529">
          <w:rPr>
            <w:webHidden/>
          </w:rPr>
          <w:instrText xml:space="preserve"> PAGEREF _Toc323074512 \h </w:instrText>
        </w:r>
        <w:r w:rsidR="00EC5529">
          <w:rPr>
            <w:webHidden/>
          </w:rPr>
        </w:r>
        <w:r w:rsidR="00EC5529">
          <w:rPr>
            <w:webHidden/>
          </w:rPr>
          <w:fldChar w:fldCharType="separate"/>
        </w:r>
        <w:r w:rsidR="00EC5529">
          <w:rPr>
            <w:webHidden/>
          </w:rPr>
          <w:t>14</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3" w:history="1">
        <w:r w:rsidR="00EC5529" w:rsidRPr="002E0166">
          <w:rPr>
            <w:rStyle w:val="Hyperlink"/>
          </w:rPr>
          <w:t>1</w:t>
        </w:r>
        <w:r w:rsidR="00EC5529">
          <w:rPr>
            <w:rFonts w:asciiTheme="minorHAnsi" w:eastAsiaTheme="minorEastAsia" w:hAnsiTheme="minorHAnsi" w:cstheme="minorBidi"/>
            <w:b w:val="0"/>
            <w:bCs w:val="0"/>
            <w:sz w:val="22"/>
            <w:szCs w:val="22"/>
            <w:lang w:eastAsia="sk-SK"/>
          </w:rPr>
          <w:tab/>
        </w:r>
        <w:r w:rsidR="00EC5529" w:rsidRPr="002E0166">
          <w:rPr>
            <w:rStyle w:val="Hyperlink"/>
          </w:rPr>
          <w:t>Formulácia úlohy</w:t>
        </w:r>
        <w:r w:rsidR="00EC5529">
          <w:rPr>
            <w:webHidden/>
          </w:rPr>
          <w:tab/>
        </w:r>
        <w:r w:rsidR="00EC5529">
          <w:rPr>
            <w:webHidden/>
          </w:rPr>
          <w:fldChar w:fldCharType="begin"/>
        </w:r>
        <w:r w:rsidR="00EC5529">
          <w:rPr>
            <w:webHidden/>
          </w:rPr>
          <w:instrText xml:space="preserve"> PAGEREF _Toc323074513 \h </w:instrText>
        </w:r>
        <w:r w:rsidR="00EC5529">
          <w:rPr>
            <w:webHidden/>
          </w:rPr>
        </w:r>
        <w:r w:rsidR="00EC5529">
          <w:rPr>
            <w:webHidden/>
          </w:rPr>
          <w:fldChar w:fldCharType="separate"/>
        </w:r>
        <w:r w:rsidR="00EC5529">
          <w:rPr>
            <w:webHidden/>
          </w:rPr>
          <w:t>16</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4" w:history="1">
        <w:r w:rsidR="00EC5529" w:rsidRPr="002E0166">
          <w:rPr>
            <w:rStyle w:val="Hyperlink"/>
          </w:rPr>
          <w:t>2</w:t>
        </w:r>
        <w:r w:rsidR="00EC5529">
          <w:rPr>
            <w:rFonts w:asciiTheme="minorHAnsi" w:eastAsiaTheme="minorEastAsia" w:hAnsiTheme="minorHAnsi" w:cstheme="minorBidi"/>
            <w:b w:val="0"/>
            <w:bCs w:val="0"/>
            <w:sz w:val="22"/>
            <w:szCs w:val="22"/>
            <w:lang w:eastAsia="sk-SK"/>
          </w:rPr>
          <w:tab/>
        </w:r>
        <w:r w:rsidR="00EC5529" w:rsidRPr="002E0166">
          <w:rPr>
            <w:rStyle w:val="Hyperlink"/>
          </w:rPr>
          <w:t>QR kódy</w:t>
        </w:r>
        <w:r w:rsidR="00EC5529">
          <w:rPr>
            <w:webHidden/>
          </w:rPr>
          <w:tab/>
        </w:r>
        <w:r w:rsidR="00EC5529">
          <w:rPr>
            <w:webHidden/>
          </w:rPr>
          <w:fldChar w:fldCharType="begin"/>
        </w:r>
        <w:r w:rsidR="00EC5529">
          <w:rPr>
            <w:webHidden/>
          </w:rPr>
          <w:instrText xml:space="preserve"> PAGEREF _Toc323074514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15" w:history="1">
        <w:r w:rsidR="00EC5529" w:rsidRPr="002E0166">
          <w:rPr>
            <w:rStyle w:val="Hyperlink"/>
          </w:rPr>
          <w:t>2.1</w:t>
        </w:r>
        <w:r w:rsidR="00EC5529">
          <w:rPr>
            <w:rFonts w:asciiTheme="minorHAnsi" w:eastAsiaTheme="minorEastAsia" w:hAnsiTheme="minorHAnsi" w:cstheme="minorBidi"/>
            <w:sz w:val="22"/>
            <w:szCs w:val="22"/>
            <w:lang w:eastAsia="sk-SK"/>
          </w:rPr>
          <w:tab/>
        </w:r>
        <w:r w:rsidR="00EC5529" w:rsidRPr="002E0166">
          <w:rPr>
            <w:rStyle w:val="Hyperlink"/>
          </w:rPr>
          <w:t>Možnosti QR kódu</w:t>
        </w:r>
        <w:r w:rsidR="00EC5529">
          <w:rPr>
            <w:webHidden/>
          </w:rPr>
          <w:tab/>
        </w:r>
        <w:r w:rsidR="00EC5529">
          <w:rPr>
            <w:webHidden/>
          </w:rPr>
          <w:fldChar w:fldCharType="begin"/>
        </w:r>
        <w:r w:rsidR="00EC5529">
          <w:rPr>
            <w:webHidden/>
          </w:rPr>
          <w:instrText xml:space="preserve"> PAGEREF _Toc323074515 \h </w:instrText>
        </w:r>
        <w:r w:rsidR="00EC5529">
          <w:rPr>
            <w:webHidden/>
          </w:rPr>
        </w:r>
        <w:r w:rsidR="00EC5529">
          <w:rPr>
            <w:webHidden/>
          </w:rPr>
          <w:fldChar w:fldCharType="separate"/>
        </w:r>
        <w:r w:rsidR="00EC5529">
          <w:rPr>
            <w:webHidden/>
          </w:rPr>
          <w:t>17</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16" w:history="1">
        <w:r w:rsidR="00EC5529" w:rsidRPr="002E0166">
          <w:rPr>
            <w:rStyle w:val="Hyperlink"/>
          </w:rPr>
          <w:t>2.2</w:t>
        </w:r>
        <w:r w:rsidR="00EC5529">
          <w:rPr>
            <w:rFonts w:asciiTheme="minorHAnsi" w:eastAsiaTheme="minorEastAsia" w:hAnsiTheme="minorHAnsi" w:cstheme="minorBidi"/>
            <w:sz w:val="22"/>
            <w:szCs w:val="22"/>
            <w:lang w:eastAsia="sk-SK"/>
          </w:rPr>
          <w:tab/>
        </w:r>
        <w:r w:rsidR="00EC5529" w:rsidRPr="002E0166">
          <w:rPr>
            <w:rStyle w:val="Hyperlink"/>
          </w:rPr>
          <w:t>Štruktúra</w:t>
        </w:r>
        <w:r w:rsidR="00EC5529">
          <w:rPr>
            <w:webHidden/>
          </w:rPr>
          <w:tab/>
        </w:r>
        <w:r w:rsidR="00EC5529">
          <w:rPr>
            <w:webHidden/>
          </w:rPr>
          <w:fldChar w:fldCharType="begin"/>
        </w:r>
        <w:r w:rsidR="00EC5529">
          <w:rPr>
            <w:webHidden/>
          </w:rPr>
          <w:instrText xml:space="preserve"> PAGEREF _Toc323074516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17" w:history="1">
        <w:r w:rsidR="00EC5529" w:rsidRPr="002E0166">
          <w:rPr>
            <w:rStyle w:val="Hyperlink"/>
          </w:rPr>
          <w:t>2.3</w:t>
        </w:r>
        <w:r w:rsidR="00EC5529">
          <w:rPr>
            <w:rFonts w:asciiTheme="minorHAnsi" w:eastAsiaTheme="minorEastAsia" w:hAnsiTheme="minorHAnsi" w:cstheme="minorBidi"/>
            <w:sz w:val="22"/>
            <w:szCs w:val="22"/>
            <w:lang w:eastAsia="sk-SK"/>
          </w:rPr>
          <w:tab/>
        </w:r>
        <w:r w:rsidR="00EC5529" w:rsidRPr="002E0166">
          <w:rPr>
            <w:rStyle w:val="Hyperlink"/>
          </w:rPr>
          <w:t>Korekcia chýb</w:t>
        </w:r>
        <w:r w:rsidR="00EC5529">
          <w:rPr>
            <w:webHidden/>
          </w:rPr>
          <w:tab/>
        </w:r>
        <w:r w:rsidR="00EC5529">
          <w:rPr>
            <w:webHidden/>
          </w:rPr>
          <w:fldChar w:fldCharType="begin"/>
        </w:r>
        <w:r w:rsidR="00EC5529">
          <w:rPr>
            <w:webHidden/>
          </w:rPr>
          <w:instrText xml:space="preserve"> PAGEREF _Toc323074517 \h </w:instrText>
        </w:r>
        <w:r w:rsidR="00EC5529">
          <w:rPr>
            <w:webHidden/>
          </w:rPr>
        </w:r>
        <w:r w:rsidR="00EC5529">
          <w:rPr>
            <w:webHidden/>
          </w:rPr>
          <w:fldChar w:fldCharType="separate"/>
        </w:r>
        <w:r w:rsidR="00EC5529">
          <w:rPr>
            <w:webHidden/>
          </w:rPr>
          <w:t>18</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18" w:history="1">
        <w:r w:rsidR="00EC5529" w:rsidRPr="002E0166">
          <w:rPr>
            <w:rStyle w:val="Hyperlink"/>
          </w:rPr>
          <w:t>3</w:t>
        </w:r>
        <w:r w:rsidR="00EC5529">
          <w:rPr>
            <w:rFonts w:asciiTheme="minorHAnsi" w:eastAsiaTheme="minorEastAsia" w:hAnsiTheme="minorHAnsi" w:cstheme="minorBidi"/>
            <w:b w:val="0"/>
            <w:bCs w:val="0"/>
            <w:sz w:val="22"/>
            <w:szCs w:val="22"/>
            <w:lang w:eastAsia="sk-SK"/>
          </w:rPr>
          <w:tab/>
        </w:r>
        <w:r w:rsidR="00EC5529" w:rsidRPr="002E0166">
          <w:rPr>
            <w:rStyle w:val="Hyperlink"/>
          </w:rPr>
          <w:t>Operačný systém Google Android</w:t>
        </w:r>
        <w:r w:rsidR="00EC5529">
          <w:rPr>
            <w:webHidden/>
          </w:rPr>
          <w:tab/>
        </w:r>
        <w:r w:rsidR="00EC5529">
          <w:rPr>
            <w:webHidden/>
          </w:rPr>
          <w:fldChar w:fldCharType="begin"/>
        </w:r>
        <w:r w:rsidR="00EC5529">
          <w:rPr>
            <w:webHidden/>
          </w:rPr>
          <w:instrText xml:space="preserve"> PAGEREF _Toc323074518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19" w:history="1">
        <w:r w:rsidR="00EC5529" w:rsidRPr="002E0166">
          <w:rPr>
            <w:rStyle w:val="Hyperlink"/>
          </w:rPr>
          <w:t>3.1</w:t>
        </w:r>
        <w:r w:rsidR="00EC5529">
          <w:rPr>
            <w:rFonts w:asciiTheme="minorHAnsi" w:eastAsiaTheme="minorEastAsia" w:hAnsiTheme="minorHAnsi" w:cstheme="minorBidi"/>
            <w:sz w:val="22"/>
            <w:szCs w:val="22"/>
            <w:lang w:eastAsia="sk-SK"/>
          </w:rPr>
          <w:tab/>
        </w:r>
        <w:r w:rsidR="00EC5529" w:rsidRPr="002E0166">
          <w:rPr>
            <w:rStyle w:val="Hyperlink"/>
            <w:shd w:val="clear" w:color="auto" w:fill="FFFFFF"/>
          </w:rPr>
          <w:t>Architektúra</w:t>
        </w:r>
        <w:r w:rsidR="00EC5529">
          <w:rPr>
            <w:webHidden/>
          </w:rPr>
          <w:tab/>
        </w:r>
        <w:r w:rsidR="00EC5529">
          <w:rPr>
            <w:webHidden/>
          </w:rPr>
          <w:fldChar w:fldCharType="begin"/>
        </w:r>
        <w:r w:rsidR="00EC5529">
          <w:rPr>
            <w:webHidden/>
          </w:rPr>
          <w:instrText xml:space="preserve"> PAGEREF _Toc323074519 \h </w:instrText>
        </w:r>
        <w:r w:rsidR="00EC5529">
          <w:rPr>
            <w:webHidden/>
          </w:rPr>
        </w:r>
        <w:r w:rsidR="00EC5529">
          <w:rPr>
            <w:webHidden/>
          </w:rPr>
          <w:fldChar w:fldCharType="separate"/>
        </w:r>
        <w:r w:rsidR="00EC5529">
          <w:rPr>
            <w:webHidden/>
          </w:rPr>
          <w:t>20</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0" w:history="1">
        <w:r w:rsidR="00EC5529" w:rsidRPr="002E0166">
          <w:rPr>
            <w:rStyle w:val="Hyperlink"/>
          </w:rPr>
          <w:t>3.1.1</w:t>
        </w:r>
        <w:r w:rsidR="00EC5529">
          <w:rPr>
            <w:rFonts w:asciiTheme="minorHAnsi" w:eastAsiaTheme="minorEastAsia" w:hAnsiTheme="minorHAnsi" w:cstheme="minorBidi"/>
            <w:iCs w:val="0"/>
            <w:sz w:val="22"/>
            <w:szCs w:val="22"/>
            <w:lang w:eastAsia="sk-SK"/>
          </w:rPr>
          <w:tab/>
        </w:r>
        <w:r w:rsidR="00EC5529" w:rsidRPr="002E0166">
          <w:rPr>
            <w:rStyle w:val="Hyperlink"/>
          </w:rPr>
          <w:t>Linuxové jadro</w:t>
        </w:r>
        <w:r w:rsidR="00EC5529">
          <w:rPr>
            <w:webHidden/>
          </w:rPr>
          <w:tab/>
        </w:r>
        <w:r w:rsidR="00EC5529">
          <w:rPr>
            <w:webHidden/>
          </w:rPr>
          <w:fldChar w:fldCharType="begin"/>
        </w:r>
        <w:r w:rsidR="00EC5529">
          <w:rPr>
            <w:webHidden/>
          </w:rPr>
          <w:instrText xml:space="preserve"> PAGEREF _Toc323074520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1" w:history="1">
        <w:r w:rsidR="00EC5529" w:rsidRPr="002E0166">
          <w:rPr>
            <w:rStyle w:val="Hyperlink"/>
          </w:rPr>
          <w:t>3.1.2</w:t>
        </w:r>
        <w:r w:rsidR="00EC5529">
          <w:rPr>
            <w:rFonts w:asciiTheme="minorHAnsi" w:eastAsiaTheme="minorEastAsia" w:hAnsiTheme="minorHAnsi" w:cstheme="minorBidi"/>
            <w:iCs w:val="0"/>
            <w:sz w:val="22"/>
            <w:szCs w:val="22"/>
            <w:lang w:eastAsia="sk-SK"/>
          </w:rPr>
          <w:tab/>
        </w:r>
        <w:r w:rsidR="00EC5529" w:rsidRPr="002E0166">
          <w:rPr>
            <w:rStyle w:val="Hyperlink"/>
          </w:rPr>
          <w:t>Knižnice</w:t>
        </w:r>
        <w:r w:rsidR="00EC5529">
          <w:rPr>
            <w:webHidden/>
          </w:rPr>
          <w:tab/>
        </w:r>
        <w:r w:rsidR="00EC5529">
          <w:rPr>
            <w:webHidden/>
          </w:rPr>
          <w:fldChar w:fldCharType="begin"/>
        </w:r>
        <w:r w:rsidR="00EC5529">
          <w:rPr>
            <w:webHidden/>
          </w:rPr>
          <w:instrText xml:space="preserve"> PAGEREF _Toc323074521 \h </w:instrText>
        </w:r>
        <w:r w:rsidR="00EC5529">
          <w:rPr>
            <w:webHidden/>
          </w:rPr>
        </w:r>
        <w:r w:rsidR="00EC5529">
          <w:rPr>
            <w:webHidden/>
          </w:rPr>
          <w:fldChar w:fldCharType="separate"/>
        </w:r>
        <w:r w:rsidR="00EC5529">
          <w:rPr>
            <w:webHidden/>
          </w:rPr>
          <w:t>21</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2" w:history="1">
        <w:r w:rsidR="00EC5529" w:rsidRPr="002E0166">
          <w:rPr>
            <w:rStyle w:val="Hyperlink"/>
          </w:rPr>
          <w:t>3.1.3</w:t>
        </w:r>
        <w:r w:rsidR="00EC5529">
          <w:rPr>
            <w:rFonts w:asciiTheme="minorHAnsi" w:eastAsiaTheme="minorEastAsia" w:hAnsiTheme="minorHAnsi" w:cstheme="minorBidi"/>
            <w:iCs w:val="0"/>
            <w:sz w:val="22"/>
            <w:szCs w:val="22"/>
            <w:lang w:eastAsia="sk-SK"/>
          </w:rPr>
          <w:tab/>
        </w:r>
        <w:r w:rsidR="00EC5529" w:rsidRPr="002E0166">
          <w:rPr>
            <w:rStyle w:val="Hyperlink"/>
          </w:rPr>
          <w:t>Android Runtime</w:t>
        </w:r>
        <w:r w:rsidR="00EC5529">
          <w:rPr>
            <w:webHidden/>
          </w:rPr>
          <w:tab/>
        </w:r>
        <w:r w:rsidR="00EC5529">
          <w:rPr>
            <w:webHidden/>
          </w:rPr>
          <w:fldChar w:fldCharType="begin"/>
        </w:r>
        <w:r w:rsidR="00EC5529">
          <w:rPr>
            <w:webHidden/>
          </w:rPr>
          <w:instrText xml:space="preserve"> PAGEREF _Toc323074522 \h </w:instrText>
        </w:r>
        <w:r w:rsidR="00EC5529">
          <w:rPr>
            <w:webHidden/>
          </w:rPr>
        </w:r>
        <w:r w:rsidR="00EC5529">
          <w:rPr>
            <w:webHidden/>
          </w:rPr>
          <w:fldChar w:fldCharType="separate"/>
        </w:r>
        <w:r w:rsidR="00EC5529">
          <w:rPr>
            <w:webHidden/>
          </w:rPr>
          <w:t>22</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3" w:history="1">
        <w:r w:rsidR="00EC5529" w:rsidRPr="002E0166">
          <w:rPr>
            <w:rStyle w:val="Hyperlink"/>
          </w:rPr>
          <w:t>3.1.4</w:t>
        </w:r>
        <w:r w:rsidR="00EC5529">
          <w:rPr>
            <w:rFonts w:asciiTheme="minorHAnsi" w:eastAsiaTheme="minorEastAsia" w:hAnsiTheme="minorHAnsi" w:cstheme="minorBidi"/>
            <w:iCs w:val="0"/>
            <w:sz w:val="22"/>
            <w:szCs w:val="22"/>
            <w:lang w:eastAsia="sk-SK"/>
          </w:rPr>
          <w:tab/>
        </w:r>
        <w:r w:rsidR="00EC5529" w:rsidRPr="002E0166">
          <w:rPr>
            <w:rStyle w:val="Hyperlink"/>
            <w:shd w:val="clear" w:color="auto" w:fill="FFFFFF"/>
          </w:rPr>
          <w:t>Aplikačný framework</w:t>
        </w:r>
        <w:r w:rsidR="00EC5529">
          <w:rPr>
            <w:webHidden/>
          </w:rPr>
          <w:tab/>
        </w:r>
        <w:r w:rsidR="00EC5529">
          <w:rPr>
            <w:webHidden/>
          </w:rPr>
          <w:fldChar w:fldCharType="begin"/>
        </w:r>
        <w:r w:rsidR="00EC5529">
          <w:rPr>
            <w:webHidden/>
          </w:rPr>
          <w:instrText xml:space="preserve"> PAGEREF _Toc323074523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4" w:history="1">
        <w:r w:rsidR="00EC5529" w:rsidRPr="002E0166">
          <w:rPr>
            <w:rStyle w:val="Hyperlink"/>
          </w:rPr>
          <w:t>3.1.5</w:t>
        </w:r>
        <w:r w:rsidR="00EC5529">
          <w:rPr>
            <w:rFonts w:asciiTheme="minorHAnsi" w:eastAsiaTheme="minorEastAsia" w:hAnsiTheme="minorHAnsi" w:cstheme="minorBidi"/>
            <w:iCs w:val="0"/>
            <w:sz w:val="22"/>
            <w:szCs w:val="22"/>
            <w:lang w:eastAsia="sk-SK"/>
          </w:rPr>
          <w:tab/>
        </w:r>
        <w:r w:rsidR="00EC5529" w:rsidRPr="002E0166">
          <w:rPr>
            <w:rStyle w:val="Hyperlink"/>
          </w:rPr>
          <w:t>Aplikácie</w:t>
        </w:r>
        <w:r w:rsidR="00EC5529">
          <w:rPr>
            <w:webHidden/>
          </w:rPr>
          <w:tab/>
        </w:r>
        <w:r w:rsidR="00EC5529">
          <w:rPr>
            <w:webHidden/>
          </w:rPr>
          <w:fldChar w:fldCharType="begin"/>
        </w:r>
        <w:r w:rsidR="00EC5529">
          <w:rPr>
            <w:webHidden/>
          </w:rPr>
          <w:instrText xml:space="preserve"> PAGEREF _Toc323074524 \h </w:instrText>
        </w:r>
        <w:r w:rsidR="00EC5529">
          <w:rPr>
            <w:webHidden/>
          </w:rPr>
        </w:r>
        <w:r w:rsidR="00EC5529">
          <w:rPr>
            <w:webHidden/>
          </w:rPr>
          <w:fldChar w:fldCharType="separate"/>
        </w:r>
        <w:r w:rsidR="00EC5529">
          <w:rPr>
            <w:webHidden/>
          </w:rPr>
          <w:t>23</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25" w:history="1">
        <w:r w:rsidR="00EC5529" w:rsidRPr="002E0166">
          <w:rPr>
            <w:rStyle w:val="Hyperlink"/>
          </w:rPr>
          <w:t>4</w:t>
        </w:r>
        <w:r w:rsidR="00EC5529">
          <w:rPr>
            <w:rFonts w:asciiTheme="minorHAnsi" w:eastAsiaTheme="minorEastAsia" w:hAnsiTheme="minorHAnsi" w:cstheme="minorBidi"/>
            <w:b w:val="0"/>
            <w:bCs w:val="0"/>
            <w:sz w:val="22"/>
            <w:szCs w:val="22"/>
            <w:lang w:eastAsia="sk-SK"/>
          </w:rPr>
          <w:tab/>
        </w:r>
        <w:r w:rsidR="00EC5529" w:rsidRPr="002E0166">
          <w:rPr>
            <w:rStyle w:val="Hyperlink"/>
            <w:shd w:val="clear" w:color="auto" w:fill="FFFFFF"/>
          </w:rPr>
          <w:t>Analýza možností vytvárania aplikácií pre platformu Android</w:t>
        </w:r>
        <w:r w:rsidR="00EC5529">
          <w:rPr>
            <w:webHidden/>
          </w:rPr>
          <w:tab/>
        </w:r>
        <w:r w:rsidR="00EC5529">
          <w:rPr>
            <w:webHidden/>
          </w:rPr>
          <w:fldChar w:fldCharType="begin"/>
        </w:r>
        <w:r w:rsidR="00EC5529">
          <w:rPr>
            <w:webHidden/>
          </w:rPr>
          <w:instrText xml:space="preserve"> PAGEREF _Toc323074525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26" w:history="1">
        <w:r w:rsidR="00EC5529" w:rsidRPr="002E0166">
          <w:rPr>
            <w:rStyle w:val="Hyperlink"/>
          </w:rPr>
          <w:t>4.1</w:t>
        </w:r>
        <w:r w:rsidR="00EC5529">
          <w:rPr>
            <w:rFonts w:asciiTheme="minorHAnsi" w:eastAsiaTheme="minorEastAsia" w:hAnsiTheme="minorHAnsi" w:cstheme="minorBidi"/>
            <w:sz w:val="22"/>
            <w:szCs w:val="22"/>
            <w:lang w:eastAsia="sk-SK"/>
          </w:rPr>
          <w:tab/>
        </w:r>
        <w:r w:rsidR="00EC5529" w:rsidRPr="002E0166">
          <w:rPr>
            <w:rStyle w:val="Hyperlink"/>
          </w:rPr>
          <w:t>Android softvérový vývojový balíček</w:t>
        </w:r>
        <w:r w:rsidR="00EC5529">
          <w:rPr>
            <w:webHidden/>
          </w:rPr>
          <w:tab/>
        </w:r>
        <w:r w:rsidR="00EC5529">
          <w:rPr>
            <w:webHidden/>
          </w:rPr>
          <w:fldChar w:fldCharType="begin"/>
        </w:r>
        <w:r w:rsidR="00EC5529">
          <w:rPr>
            <w:webHidden/>
          </w:rPr>
          <w:instrText xml:space="preserve"> PAGEREF _Toc323074526 \h </w:instrText>
        </w:r>
        <w:r w:rsidR="00EC5529">
          <w:rPr>
            <w:webHidden/>
          </w:rPr>
        </w:r>
        <w:r w:rsidR="00EC5529">
          <w:rPr>
            <w:webHidden/>
          </w:rPr>
          <w:fldChar w:fldCharType="separate"/>
        </w:r>
        <w:r w:rsidR="00EC5529">
          <w:rPr>
            <w:webHidden/>
          </w:rPr>
          <w:t>24</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7" w:history="1">
        <w:r w:rsidR="00EC5529" w:rsidRPr="002E0166">
          <w:rPr>
            <w:rStyle w:val="Hyperlink"/>
          </w:rPr>
          <w:t>4.1.1</w:t>
        </w:r>
        <w:r w:rsidR="00EC5529">
          <w:rPr>
            <w:rFonts w:asciiTheme="minorHAnsi" w:eastAsiaTheme="minorEastAsia" w:hAnsiTheme="minorHAnsi" w:cstheme="minorBidi"/>
            <w:iCs w:val="0"/>
            <w:sz w:val="22"/>
            <w:szCs w:val="22"/>
            <w:lang w:eastAsia="sk-SK"/>
          </w:rPr>
          <w:tab/>
        </w:r>
        <w:r w:rsidR="00EC5529" w:rsidRPr="002E0166">
          <w:rPr>
            <w:rStyle w:val="Hyperlink"/>
          </w:rPr>
          <w:t>Vývojové nástroje</w:t>
        </w:r>
        <w:r w:rsidR="00EC5529">
          <w:rPr>
            <w:webHidden/>
          </w:rPr>
          <w:tab/>
        </w:r>
        <w:r w:rsidR="00EC5529">
          <w:rPr>
            <w:webHidden/>
          </w:rPr>
          <w:fldChar w:fldCharType="begin"/>
        </w:r>
        <w:r w:rsidR="00EC5529">
          <w:rPr>
            <w:webHidden/>
          </w:rPr>
          <w:instrText xml:space="preserve"> PAGEREF _Toc323074527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8" w:history="1">
        <w:r w:rsidR="00EC5529" w:rsidRPr="002E0166">
          <w:rPr>
            <w:rStyle w:val="Hyperlink"/>
          </w:rPr>
          <w:t>4.1.2</w:t>
        </w:r>
        <w:r w:rsidR="00EC5529">
          <w:rPr>
            <w:rFonts w:asciiTheme="minorHAnsi" w:eastAsiaTheme="minorEastAsia" w:hAnsiTheme="minorHAnsi" w:cstheme="minorBidi"/>
            <w:iCs w:val="0"/>
            <w:sz w:val="22"/>
            <w:szCs w:val="22"/>
            <w:lang w:eastAsia="sk-SK"/>
          </w:rPr>
          <w:tab/>
        </w:r>
        <w:r w:rsidR="00EC5529" w:rsidRPr="002E0166">
          <w:rPr>
            <w:rStyle w:val="Hyperlink"/>
          </w:rPr>
          <w:t>Debugovanie</w:t>
        </w:r>
        <w:r w:rsidR="00EC5529">
          <w:rPr>
            <w:webHidden/>
          </w:rPr>
          <w:tab/>
        </w:r>
        <w:r w:rsidR="00EC5529">
          <w:rPr>
            <w:webHidden/>
          </w:rPr>
          <w:fldChar w:fldCharType="begin"/>
        </w:r>
        <w:r w:rsidR="00EC5529">
          <w:rPr>
            <w:webHidden/>
          </w:rPr>
          <w:instrText xml:space="preserve"> PAGEREF _Toc323074528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29" w:history="1">
        <w:r w:rsidR="00EC5529" w:rsidRPr="002E0166">
          <w:rPr>
            <w:rStyle w:val="Hyperlink"/>
          </w:rPr>
          <w:t>4.1.3</w:t>
        </w:r>
        <w:r w:rsidR="00EC5529">
          <w:rPr>
            <w:rFonts w:asciiTheme="minorHAnsi" w:eastAsiaTheme="minorEastAsia" w:hAnsiTheme="minorHAnsi" w:cstheme="minorBidi"/>
            <w:iCs w:val="0"/>
            <w:sz w:val="22"/>
            <w:szCs w:val="22"/>
            <w:lang w:eastAsia="sk-SK"/>
          </w:rPr>
          <w:tab/>
        </w:r>
        <w:r w:rsidR="00EC5529" w:rsidRPr="002E0166">
          <w:rPr>
            <w:rStyle w:val="Hyperlink"/>
          </w:rPr>
          <w:t>Virtuálne zariadenie</w:t>
        </w:r>
        <w:r w:rsidR="00EC5529">
          <w:rPr>
            <w:webHidden/>
          </w:rPr>
          <w:tab/>
        </w:r>
        <w:r w:rsidR="00EC5529">
          <w:rPr>
            <w:webHidden/>
          </w:rPr>
          <w:fldChar w:fldCharType="begin"/>
        </w:r>
        <w:r w:rsidR="00EC5529">
          <w:rPr>
            <w:webHidden/>
          </w:rPr>
          <w:instrText xml:space="preserve"> PAGEREF _Toc323074529 \h </w:instrText>
        </w:r>
        <w:r w:rsidR="00EC5529">
          <w:rPr>
            <w:webHidden/>
          </w:rPr>
        </w:r>
        <w:r w:rsidR="00EC5529">
          <w:rPr>
            <w:webHidden/>
          </w:rPr>
          <w:fldChar w:fldCharType="separate"/>
        </w:r>
        <w:r w:rsidR="00EC5529">
          <w:rPr>
            <w:webHidden/>
          </w:rPr>
          <w:t>25</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30" w:history="1">
        <w:r w:rsidR="00EC5529" w:rsidRPr="002E0166">
          <w:rPr>
            <w:rStyle w:val="Hyperlink"/>
          </w:rPr>
          <w:t>5</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štruktúry Android aplikácie</w:t>
        </w:r>
        <w:r w:rsidR="00EC5529">
          <w:rPr>
            <w:webHidden/>
          </w:rPr>
          <w:tab/>
        </w:r>
        <w:r w:rsidR="00EC5529">
          <w:rPr>
            <w:webHidden/>
          </w:rPr>
          <w:fldChar w:fldCharType="begin"/>
        </w:r>
        <w:r w:rsidR="00EC5529">
          <w:rPr>
            <w:webHidden/>
          </w:rPr>
          <w:instrText xml:space="preserve"> PAGEREF _Toc323074530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31" w:history="1">
        <w:r w:rsidR="00EC5529" w:rsidRPr="002E0166">
          <w:rPr>
            <w:rStyle w:val="Hyperlink"/>
          </w:rPr>
          <w:t>5.1</w:t>
        </w:r>
        <w:r w:rsidR="00EC5529">
          <w:rPr>
            <w:rFonts w:asciiTheme="minorHAnsi" w:eastAsiaTheme="minorEastAsia" w:hAnsiTheme="minorHAnsi" w:cstheme="minorBidi"/>
            <w:sz w:val="22"/>
            <w:szCs w:val="22"/>
            <w:lang w:eastAsia="sk-SK"/>
          </w:rPr>
          <w:tab/>
        </w:r>
        <w:r w:rsidR="00EC5529" w:rsidRPr="002E0166">
          <w:rPr>
            <w:rStyle w:val="Hyperlink"/>
          </w:rPr>
          <w:t>Komponenty</w:t>
        </w:r>
        <w:r w:rsidR="00EC5529">
          <w:rPr>
            <w:webHidden/>
          </w:rPr>
          <w:tab/>
        </w:r>
        <w:r w:rsidR="00EC5529">
          <w:rPr>
            <w:webHidden/>
          </w:rPr>
          <w:fldChar w:fldCharType="begin"/>
        </w:r>
        <w:r w:rsidR="00EC5529">
          <w:rPr>
            <w:webHidden/>
          </w:rPr>
          <w:instrText xml:space="preserve"> PAGEREF _Toc323074531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2" w:history="1">
        <w:r w:rsidR="00EC5529" w:rsidRPr="002E0166">
          <w:rPr>
            <w:rStyle w:val="Hyperlink"/>
          </w:rPr>
          <w:t>5.1.1</w:t>
        </w:r>
        <w:r w:rsidR="00EC5529">
          <w:rPr>
            <w:rFonts w:asciiTheme="minorHAnsi" w:eastAsiaTheme="minorEastAsia" w:hAnsiTheme="minorHAnsi" w:cstheme="minorBidi"/>
            <w:iCs w:val="0"/>
            <w:sz w:val="22"/>
            <w:szCs w:val="22"/>
            <w:lang w:eastAsia="sk-SK"/>
          </w:rPr>
          <w:tab/>
        </w:r>
        <w:r w:rsidR="00EC5529" w:rsidRPr="002E0166">
          <w:rPr>
            <w:rStyle w:val="Hyperlink"/>
          </w:rPr>
          <w:t>Aktivity</w:t>
        </w:r>
        <w:r w:rsidR="00EC5529">
          <w:rPr>
            <w:webHidden/>
          </w:rPr>
          <w:tab/>
        </w:r>
        <w:r w:rsidR="00EC5529">
          <w:rPr>
            <w:webHidden/>
          </w:rPr>
          <w:fldChar w:fldCharType="begin"/>
        </w:r>
        <w:r w:rsidR="00EC5529">
          <w:rPr>
            <w:webHidden/>
          </w:rPr>
          <w:instrText xml:space="preserve"> PAGEREF _Toc323074532 \h </w:instrText>
        </w:r>
        <w:r w:rsidR="00EC5529">
          <w:rPr>
            <w:webHidden/>
          </w:rPr>
        </w:r>
        <w:r w:rsidR="00EC5529">
          <w:rPr>
            <w:webHidden/>
          </w:rPr>
          <w:fldChar w:fldCharType="separate"/>
        </w:r>
        <w:r w:rsidR="00EC5529">
          <w:rPr>
            <w:webHidden/>
          </w:rPr>
          <w:t>27</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3" w:history="1">
        <w:r w:rsidR="00EC5529" w:rsidRPr="002E0166">
          <w:rPr>
            <w:rStyle w:val="Hyperlink"/>
          </w:rPr>
          <w:t>5.1.2</w:t>
        </w:r>
        <w:r w:rsidR="00EC5529">
          <w:rPr>
            <w:rFonts w:asciiTheme="minorHAnsi" w:eastAsiaTheme="minorEastAsia" w:hAnsiTheme="minorHAnsi" w:cstheme="minorBidi"/>
            <w:iCs w:val="0"/>
            <w:sz w:val="22"/>
            <w:szCs w:val="22"/>
            <w:lang w:eastAsia="sk-SK"/>
          </w:rPr>
          <w:tab/>
        </w:r>
        <w:r w:rsidR="00EC5529" w:rsidRPr="002E0166">
          <w:rPr>
            <w:rStyle w:val="Hyperlink"/>
          </w:rPr>
          <w:t>Služby</w:t>
        </w:r>
        <w:r w:rsidR="00EC5529">
          <w:rPr>
            <w:webHidden/>
          </w:rPr>
          <w:tab/>
        </w:r>
        <w:r w:rsidR="00EC5529">
          <w:rPr>
            <w:webHidden/>
          </w:rPr>
          <w:fldChar w:fldCharType="begin"/>
        </w:r>
        <w:r w:rsidR="00EC5529">
          <w:rPr>
            <w:webHidden/>
          </w:rPr>
          <w:instrText xml:space="preserve"> PAGEREF _Toc323074533 \h </w:instrText>
        </w:r>
        <w:r w:rsidR="00EC5529">
          <w:rPr>
            <w:webHidden/>
          </w:rPr>
        </w:r>
        <w:r w:rsidR="00EC5529">
          <w:rPr>
            <w:webHidden/>
          </w:rPr>
          <w:fldChar w:fldCharType="separate"/>
        </w:r>
        <w:r w:rsidR="00EC5529">
          <w:rPr>
            <w:webHidden/>
          </w:rPr>
          <w:t>28</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4" w:history="1">
        <w:r w:rsidR="00EC5529" w:rsidRPr="002E0166">
          <w:rPr>
            <w:rStyle w:val="Hyperlink"/>
          </w:rPr>
          <w:t>5.1.3</w:t>
        </w:r>
        <w:r w:rsidR="00EC5529">
          <w:rPr>
            <w:rFonts w:asciiTheme="minorHAnsi" w:eastAsiaTheme="minorEastAsia" w:hAnsiTheme="minorHAnsi" w:cstheme="minorBidi"/>
            <w:iCs w:val="0"/>
            <w:sz w:val="22"/>
            <w:szCs w:val="22"/>
            <w:lang w:eastAsia="sk-SK"/>
          </w:rPr>
          <w:tab/>
        </w:r>
        <w:r w:rsidR="00EC5529" w:rsidRPr="002E0166">
          <w:rPr>
            <w:rStyle w:val="Hyperlink"/>
          </w:rPr>
          <w:t>Poskytovatelia obsahu</w:t>
        </w:r>
        <w:r w:rsidR="00EC5529">
          <w:rPr>
            <w:webHidden/>
          </w:rPr>
          <w:tab/>
        </w:r>
        <w:r w:rsidR="00EC5529">
          <w:rPr>
            <w:webHidden/>
          </w:rPr>
          <w:fldChar w:fldCharType="begin"/>
        </w:r>
        <w:r w:rsidR="00EC5529">
          <w:rPr>
            <w:webHidden/>
          </w:rPr>
          <w:instrText xml:space="preserve"> PAGEREF _Toc323074534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5" w:history="1">
        <w:r w:rsidR="00EC5529" w:rsidRPr="002E0166">
          <w:rPr>
            <w:rStyle w:val="Hyperlink"/>
          </w:rPr>
          <w:t>5.1.4</w:t>
        </w:r>
        <w:r w:rsidR="00EC5529">
          <w:rPr>
            <w:rFonts w:asciiTheme="minorHAnsi" w:eastAsiaTheme="minorEastAsia" w:hAnsiTheme="minorHAnsi" w:cstheme="minorBidi"/>
            <w:iCs w:val="0"/>
            <w:sz w:val="22"/>
            <w:szCs w:val="22"/>
            <w:lang w:eastAsia="sk-SK"/>
          </w:rPr>
          <w:tab/>
        </w:r>
        <w:r w:rsidR="00EC5529" w:rsidRPr="002E0166">
          <w:rPr>
            <w:rStyle w:val="Hyperlink"/>
          </w:rPr>
          <w:t>Príjmače vysielania</w:t>
        </w:r>
        <w:r w:rsidR="00EC5529">
          <w:rPr>
            <w:webHidden/>
          </w:rPr>
          <w:tab/>
        </w:r>
        <w:r w:rsidR="00EC5529">
          <w:rPr>
            <w:webHidden/>
          </w:rPr>
          <w:fldChar w:fldCharType="begin"/>
        </w:r>
        <w:r w:rsidR="00EC5529">
          <w:rPr>
            <w:webHidden/>
          </w:rPr>
          <w:instrText xml:space="preserve"> PAGEREF _Toc323074535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6" w:history="1">
        <w:r w:rsidR="00EC5529" w:rsidRPr="002E0166">
          <w:rPr>
            <w:rStyle w:val="Hyperlink"/>
          </w:rPr>
          <w:t>5.1.5</w:t>
        </w:r>
        <w:r w:rsidR="00EC5529">
          <w:rPr>
            <w:rFonts w:asciiTheme="minorHAnsi" w:eastAsiaTheme="minorEastAsia" w:hAnsiTheme="minorHAnsi" w:cstheme="minorBidi"/>
            <w:iCs w:val="0"/>
            <w:sz w:val="22"/>
            <w:szCs w:val="22"/>
            <w:lang w:eastAsia="sk-SK"/>
          </w:rPr>
          <w:tab/>
        </w:r>
        <w:r w:rsidR="00EC5529" w:rsidRPr="002E0166">
          <w:rPr>
            <w:rStyle w:val="Hyperlink"/>
          </w:rPr>
          <w:t>Správy typu Intent</w:t>
        </w:r>
        <w:r w:rsidR="00EC5529">
          <w:rPr>
            <w:webHidden/>
          </w:rPr>
          <w:tab/>
        </w:r>
        <w:r w:rsidR="00EC5529">
          <w:rPr>
            <w:webHidden/>
          </w:rPr>
          <w:fldChar w:fldCharType="begin"/>
        </w:r>
        <w:r w:rsidR="00EC5529">
          <w:rPr>
            <w:webHidden/>
          </w:rPr>
          <w:instrText xml:space="preserve"> PAGEREF _Toc323074536 \h </w:instrText>
        </w:r>
        <w:r w:rsidR="00EC5529">
          <w:rPr>
            <w:webHidden/>
          </w:rPr>
        </w:r>
        <w:r w:rsidR="00EC5529">
          <w:rPr>
            <w:webHidden/>
          </w:rPr>
          <w:fldChar w:fldCharType="separate"/>
        </w:r>
        <w:r w:rsidR="00EC5529">
          <w:rPr>
            <w:webHidden/>
          </w:rPr>
          <w:t>29</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37" w:history="1">
        <w:r w:rsidR="00EC5529" w:rsidRPr="002E0166">
          <w:rPr>
            <w:rStyle w:val="Hyperlink"/>
          </w:rPr>
          <w:t>5.2</w:t>
        </w:r>
        <w:r w:rsidR="00EC5529">
          <w:rPr>
            <w:rFonts w:asciiTheme="minorHAnsi" w:eastAsiaTheme="minorEastAsia" w:hAnsiTheme="minorHAnsi" w:cstheme="minorBidi"/>
            <w:sz w:val="22"/>
            <w:szCs w:val="22"/>
            <w:lang w:eastAsia="sk-SK"/>
          </w:rPr>
          <w:tab/>
        </w:r>
        <w:r w:rsidR="00EC5529" w:rsidRPr="002E0166">
          <w:rPr>
            <w:rStyle w:val="Hyperlink"/>
          </w:rPr>
          <w:t>Používateľské rozhranie</w:t>
        </w:r>
        <w:r w:rsidR="00EC5529">
          <w:rPr>
            <w:webHidden/>
          </w:rPr>
          <w:tab/>
        </w:r>
        <w:r w:rsidR="00EC5529">
          <w:rPr>
            <w:webHidden/>
          </w:rPr>
          <w:fldChar w:fldCharType="begin"/>
        </w:r>
        <w:r w:rsidR="00EC5529">
          <w:rPr>
            <w:webHidden/>
          </w:rPr>
          <w:instrText xml:space="preserve"> PAGEREF _Toc323074537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8" w:history="1">
        <w:r w:rsidR="00EC5529" w:rsidRPr="002E0166">
          <w:rPr>
            <w:rStyle w:val="Hyperlink"/>
          </w:rPr>
          <w:t>5.2.1</w:t>
        </w:r>
        <w:r w:rsidR="00EC5529">
          <w:rPr>
            <w:rFonts w:asciiTheme="minorHAnsi" w:eastAsiaTheme="minorEastAsia" w:hAnsiTheme="minorHAnsi" w:cstheme="minorBidi"/>
            <w:iCs w:val="0"/>
            <w:sz w:val="22"/>
            <w:szCs w:val="22"/>
            <w:lang w:eastAsia="sk-SK"/>
          </w:rPr>
          <w:tab/>
        </w:r>
        <w:r w:rsidR="00EC5529" w:rsidRPr="002E0166">
          <w:rPr>
            <w:rStyle w:val="Hyperlink"/>
          </w:rPr>
          <w:t>Pohľady</w:t>
        </w:r>
        <w:r w:rsidR="00EC5529">
          <w:rPr>
            <w:webHidden/>
          </w:rPr>
          <w:tab/>
        </w:r>
        <w:r w:rsidR="00EC5529">
          <w:rPr>
            <w:webHidden/>
          </w:rPr>
          <w:fldChar w:fldCharType="begin"/>
        </w:r>
        <w:r w:rsidR="00EC5529">
          <w:rPr>
            <w:webHidden/>
          </w:rPr>
          <w:instrText xml:space="preserve"> PAGEREF _Toc323074538 \h </w:instrText>
        </w:r>
        <w:r w:rsidR="00EC5529">
          <w:rPr>
            <w:webHidden/>
          </w:rPr>
        </w:r>
        <w:r w:rsidR="00EC5529">
          <w:rPr>
            <w:webHidden/>
          </w:rPr>
          <w:fldChar w:fldCharType="separate"/>
        </w:r>
        <w:r w:rsidR="00EC5529">
          <w:rPr>
            <w:webHidden/>
          </w:rPr>
          <w:t>30</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39" w:history="1">
        <w:r w:rsidR="00EC5529" w:rsidRPr="002E0166">
          <w:rPr>
            <w:rStyle w:val="Hyperlink"/>
          </w:rPr>
          <w:t>5.2.2</w:t>
        </w:r>
        <w:r w:rsidR="00EC5529">
          <w:rPr>
            <w:rFonts w:asciiTheme="minorHAnsi" w:eastAsiaTheme="minorEastAsia" w:hAnsiTheme="minorHAnsi" w:cstheme="minorBidi"/>
            <w:iCs w:val="0"/>
            <w:sz w:val="22"/>
            <w:szCs w:val="22"/>
            <w:lang w:eastAsia="sk-SK"/>
          </w:rPr>
          <w:tab/>
        </w:r>
        <w:r w:rsidR="00EC5529" w:rsidRPr="002E0166">
          <w:rPr>
            <w:rStyle w:val="Hyperlink"/>
          </w:rPr>
          <w:t>Skupiny pohľadov</w:t>
        </w:r>
        <w:r w:rsidR="00EC5529">
          <w:rPr>
            <w:webHidden/>
          </w:rPr>
          <w:tab/>
        </w:r>
        <w:r w:rsidR="00EC5529">
          <w:rPr>
            <w:webHidden/>
          </w:rPr>
          <w:fldChar w:fldCharType="begin"/>
        </w:r>
        <w:r w:rsidR="00EC5529">
          <w:rPr>
            <w:webHidden/>
          </w:rPr>
          <w:instrText xml:space="preserve"> PAGEREF _Toc323074539 \h </w:instrText>
        </w:r>
        <w:r w:rsidR="00EC5529">
          <w:rPr>
            <w:webHidden/>
          </w:rPr>
        </w:r>
        <w:r w:rsidR="00EC5529">
          <w:rPr>
            <w:webHidden/>
          </w:rPr>
          <w:fldChar w:fldCharType="separate"/>
        </w:r>
        <w:r w:rsidR="00EC5529">
          <w:rPr>
            <w:webHidden/>
          </w:rPr>
          <w:t>31</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40" w:history="1">
        <w:r w:rsidR="00EC5529" w:rsidRPr="002E0166">
          <w:rPr>
            <w:rStyle w:val="Hyperlink"/>
          </w:rPr>
          <w:t>5.3</w:t>
        </w:r>
        <w:r w:rsidR="00EC5529">
          <w:rPr>
            <w:rFonts w:asciiTheme="minorHAnsi" w:eastAsiaTheme="minorEastAsia" w:hAnsiTheme="minorHAnsi" w:cstheme="minorBidi"/>
            <w:sz w:val="22"/>
            <w:szCs w:val="22"/>
            <w:lang w:eastAsia="sk-SK"/>
          </w:rPr>
          <w:tab/>
        </w:r>
        <w:r w:rsidR="00EC5529" w:rsidRPr="002E0166">
          <w:rPr>
            <w:rStyle w:val="Hyperlink"/>
          </w:rPr>
          <w:t>Manifest</w:t>
        </w:r>
        <w:r w:rsidR="00EC5529">
          <w:rPr>
            <w:webHidden/>
          </w:rPr>
          <w:tab/>
        </w:r>
        <w:r w:rsidR="00EC5529">
          <w:rPr>
            <w:webHidden/>
          </w:rPr>
          <w:fldChar w:fldCharType="begin"/>
        </w:r>
        <w:r w:rsidR="00EC5529">
          <w:rPr>
            <w:webHidden/>
          </w:rPr>
          <w:instrText xml:space="preserve"> PAGEREF _Toc323074540 \h </w:instrText>
        </w:r>
        <w:r w:rsidR="00EC5529">
          <w:rPr>
            <w:webHidden/>
          </w:rPr>
        </w:r>
        <w:r w:rsidR="00EC5529">
          <w:rPr>
            <w:webHidden/>
          </w:rPr>
          <w:fldChar w:fldCharType="separate"/>
        </w:r>
        <w:r w:rsidR="00EC5529">
          <w:rPr>
            <w:webHidden/>
          </w:rPr>
          <w:t>32</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41" w:history="1">
        <w:r w:rsidR="00EC5529" w:rsidRPr="002E0166">
          <w:rPr>
            <w:rStyle w:val="Hyperlink"/>
          </w:rPr>
          <w:t>6</w:t>
        </w:r>
        <w:r w:rsidR="00EC5529">
          <w:rPr>
            <w:rFonts w:asciiTheme="minorHAnsi" w:eastAsiaTheme="minorEastAsia" w:hAnsiTheme="minorHAnsi" w:cstheme="minorBidi"/>
            <w:b w:val="0"/>
            <w:bCs w:val="0"/>
            <w:sz w:val="22"/>
            <w:szCs w:val="22"/>
            <w:lang w:eastAsia="sk-SK"/>
          </w:rPr>
          <w:tab/>
        </w:r>
        <w:r w:rsidR="00EC5529" w:rsidRPr="002E0166">
          <w:rPr>
            <w:rStyle w:val="Hyperlink"/>
          </w:rPr>
          <w:t>Analýza návrhu riešenia inventárneho systému</w:t>
        </w:r>
        <w:r w:rsidR="00EC5529">
          <w:rPr>
            <w:webHidden/>
          </w:rPr>
          <w:tab/>
        </w:r>
        <w:r w:rsidR="00EC5529">
          <w:rPr>
            <w:webHidden/>
          </w:rPr>
          <w:fldChar w:fldCharType="begin"/>
        </w:r>
        <w:r w:rsidR="00EC5529">
          <w:rPr>
            <w:webHidden/>
          </w:rPr>
          <w:instrText xml:space="preserve"> PAGEREF _Toc323074541 \h </w:instrText>
        </w:r>
        <w:r w:rsidR="00EC5529">
          <w:rPr>
            <w:webHidden/>
          </w:rPr>
        </w:r>
        <w:r w:rsidR="00EC5529">
          <w:rPr>
            <w:webHidden/>
          </w:rPr>
          <w:fldChar w:fldCharType="separate"/>
        </w:r>
        <w:r w:rsidR="00EC5529">
          <w:rPr>
            <w:webHidden/>
          </w:rPr>
          <w:t>33</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42" w:history="1">
        <w:r w:rsidR="00EC5529" w:rsidRPr="002E0166">
          <w:rPr>
            <w:rStyle w:val="Hyperlink"/>
          </w:rPr>
          <w:t>7</w:t>
        </w:r>
        <w:r w:rsidR="00EC5529">
          <w:rPr>
            <w:rFonts w:asciiTheme="minorHAnsi" w:eastAsiaTheme="minorEastAsia" w:hAnsiTheme="minorHAnsi" w:cstheme="minorBidi"/>
            <w:b w:val="0"/>
            <w:bCs w:val="0"/>
            <w:sz w:val="22"/>
            <w:szCs w:val="22"/>
            <w:lang w:eastAsia="sk-SK"/>
          </w:rPr>
          <w:tab/>
        </w:r>
        <w:r w:rsidR="00EC5529" w:rsidRPr="002E0166">
          <w:rPr>
            <w:rStyle w:val="Hyperlink"/>
          </w:rPr>
          <w:t>Návrh riešenia inventárneho systému</w:t>
        </w:r>
        <w:r w:rsidR="00EC5529">
          <w:rPr>
            <w:webHidden/>
          </w:rPr>
          <w:tab/>
        </w:r>
        <w:r w:rsidR="00EC5529">
          <w:rPr>
            <w:webHidden/>
          </w:rPr>
          <w:fldChar w:fldCharType="begin"/>
        </w:r>
        <w:r w:rsidR="00EC5529">
          <w:rPr>
            <w:webHidden/>
          </w:rPr>
          <w:instrText xml:space="preserve"> PAGEREF _Toc323074542 \h </w:instrText>
        </w:r>
        <w:r w:rsidR="00EC5529">
          <w:rPr>
            <w:webHidden/>
          </w:rPr>
        </w:r>
        <w:r w:rsidR="00EC5529">
          <w:rPr>
            <w:webHidden/>
          </w:rPr>
          <w:fldChar w:fldCharType="separate"/>
        </w:r>
        <w:r w:rsidR="00EC5529">
          <w:rPr>
            <w:webHidden/>
          </w:rPr>
          <w:t>34</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43" w:history="1">
        <w:r w:rsidR="00EC5529" w:rsidRPr="002E0166">
          <w:rPr>
            <w:rStyle w:val="Hyperlink"/>
          </w:rPr>
          <w:t>7.1</w:t>
        </w:r>
        <w:r w:rsidR="00EC5529">
          <w:rPr>
            <w:rFonts w:asciiTheme="minorHAnsi" w:eastAsiaTheme="minorEastAsia" w:hAnsiTheme="minorHAnsi" w:cstheme="minorBidi"/>
            <w:sz w:val="22"/>
            <w:szCs w:val="22"/>
            <w:lang w:eastAsia="sk-SK"/>
          </w:rPr>
          <w:tab/>
        </w:r>
        <w:r w:rsidR="00EC5529" w:rsidRPr="002E0166">
          <w:rPr>
            <w:rStyle w:val="Hyperlink"/>
          </w:rPr>
          <w:t>Načítanie miestností</w:t>
        </w:r>
        <w:r w:rsidR="00EC5529">
          <w:rPr>
            <w:webHidden/>
          </w:rPr>
          <w:tab/>
        </w:r>
        <w:r w:rsidR="00EC5529">
          <w:rPr>
            <w:webHidden/>
          </w:rPr>
          <w:fldChar w:fldCharType="begin"/>
        </w:r>
        <w:r w:rsidR="00EC5529">
          <w:rPr>
            <w:webHidden/>
          </w:rPr>
          <w:instrText xml:space="preserve"> PAGEREF _Toc323074543 \h </w:instrText>
        </w:r>
        <w:r w:rsidR="00EC5529">
          <w:rPr>
            <w:webHidden/>
          </w:rPr>
        </w:r>
        <w:r w:rsidR="00EC5529">
          <w:rPr>
            <w:webHidden/>
          </w:rPr>
          <w:fldChar w:fldCharType="separate"/>
        </w:r>
        <w:r w:rsidR="00EC5529">
          <w:rPr>
            <w:webHidden/>
          </w:rPr>
          <w:t>35</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44" w:history="1">
        <w:r w:rsidR="00EC5529" w:rsidRPr="002E0166">
          <w:rPr>
            <w:rStyle w:val="Hyperlink"/>
          </w:rPr>
          <w:t>7.1.1</w:t>
        </w:r>
        <w:r w:rsidR="00EC5529">
          <w:rPr>
            <w:rFonts w:asciiTheme="minorHAnsi" w:eastAsiaTheme="minorEastAsia" w:hAnsiTheme="minorHAnsi" w:cstheme="minorBidi"/>
            <w:iCs w:val="0"/>
            <w:sz w:val="22"/>
            <w:szCs w:val="22"/>
            <w:lang w:eastAsia="sk-SK"/>
          </w:rPr>
          <w:tab/>
        </w:r>
        <w:r w:rsidR="00EC5529" w:rsidRPr="002E0166">
          <w:rPr>
            <w:rStyle w:val="Hyperlink"/>
          </w:rPr>
          <w:t>Asynchrónna úloha</w:t>
        </w:r>
        <w:r w:rsidR="00EC5529">
          <w:rPr>
            <w:webHidden/>
          </w:rPr>
          <w:tab/>
        </w:r>
        <w:r w:rsidR="00EC5529">
          <w:rPr>
            <w:webHidden/>
          </w:rPr>
          <w:fldChar w:fldCharType="begin"/>
        </w:r>
        <w:r w:rsidR="00EC5529">
          <w:rPr>
            <w:webHidden/>
          </w:rPr>
          <w:instrText xml:space="preserve"> PAGEREF _Toc323074544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45" w:history="1">
        <w:r w:rsidR="00EC5529" w:rsidRPr="002E0166">
          <w:rPr>
            <w:rStyle w:val="Hyperlink"/>
          </w:rPr>
          <w:t>7.2</w:t>
        </w:r>
        <w:r w:rsidR="00EC5529">
          <w:rPr>
            <w:rFonts w:asciiTheme="minorHAnsi" w:eastAsiaTheme="minorEastAsia" w:hAnsiTheme="minorHAnsi" w:cstheme="minorBidi"/>
            <w:sz w:val="22"/>
            <w:szCs w:val="22"/>
            <w:lang w:eastAsia="sk-SK"/>
          </w:rPr>
          <w:tab/>
        </w:r>
        <w:r w:rsidR="00EC5529" w:rsidRPr="002E0166">
          <w:rPr>
            <w:rStyle w:val="Hyperlink"/>
          </w:rPr>
          <w:t>Parsovanie prevzatého zdrojového súboru</w:t>
        </w:r>
        <w:r w:rsidR="00EC5529">
          <w:rPr>
            <w:webHidden/>
          </w:rPr>
          <w:tab/>
        </w:r>
        <w:r w:rsidR="00EC5529">
          <w:rPr>
            <w:webHidden/>
          </w:rPr>
          <w:fldChar w:fldCharType="begin"/>
        </w:r>
        <w:r w:rsidR="00EC5529">
          <w:rPr>
            <w:webHidden/>
          </w:rPr>
          <w:instrText xml:space="preserve"> PAGEREF _Toc323074545 \h </w:instrText>
        </w:r>
        <w:r w:rsidR="00EC5529">
          <w:rPr>
            <w:webHidden/>
          </w:rPr>
        </w:r>
        <w:r w:rsidR="00EC5529">
          <w:rPr>
            <w:webHidden/>
          </w:rPr>
          <w:fldChar w:fldCharType="separate"/>
        </w:r>
        <w:r w:rsidR="00EC5529">
          <w:rPr>
            <w:webHidden/>
          </w:rPr>
          <w:t>37</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46" w:history="1">
        <w:r w:rsidR="00EC5529" w:rsidRPr="002E0166">
          <w:rPr>
            <w:rStyle w:val="Hyperlink"/>
          </w:rPr>
          <w:t>7.2.1</w:t>
        </w:r>
        <w:r w:rsidR="00EC5529">
          <w:rPr>
            <w:rFonts w:asciiTheme="minorHAnsi" w:eastAsiaTheme="minorEastAsia" w:hAnsiTheme="minorHAnsi" w:cstheme="minorBidi"/>
            <w:iCs w:val="0"/>
            <w:sz w:val="22"/>
            <w:szCs w:val="22"/>
            <w:lang w:eastAsia="sk-SK"/>
          </w:rPr>
          <w:tab/>
        </w:r>
        <w:r w:rsidR="00EC5529" w:rsidRPr="002E0166">
          <w:rPr>
            <w:rStyle w:val="Hyperlink"/>
          </w:rPr>
          <w:t>Implementácia parsera</w:t>
        </w:r>
        <w:r w:rsidR="00EC5529">
          <w:rPr>
            <w:webHidden/>
          </w:rPr>
          <w:tab/>
        </w:r>
        <w:r w:rsidR="00EC5529">
          <w:rPr>
            <w:webHidden/>
          </w:rPr>
          <w:fldChar w:fldCharType="begin"/>
        </w:r>
        <w:r w:rsidR="00EC5529">
          <w:rPr>
            <w:webHidden/>
          </w:rPr>
          <w:instrText xml:space="preserve"> PAGEREF _Toc323074546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47" w:history="1">
        <w:r w:rsidR="00EC5529" w:rsidRPr="002E0166">
          <w:rPr>
            <w:rStyle w:val="Hyperlink"/>
          </w:rPr>
          <w:t>7.3</w:t>
        </w:r>
        <w:r w:rsidR="00EC5529">
          <w:rPr>
            <w:rFonts w:asciiTheme="minorHAnsi" w:eastAsiaTheme="minorEastAsia" w:hAnsiTheme="minorHAnsi" w:cstheme="minorBidi"/>
            <w:sz w:val="22"/>
            <w:szCs w:val="22"/>
            <w:lang w:eastAsia="sk-SK"/>
          </w:rPr>
          <w:tab/>
        </w:r>
        <w:r w:rsidR="00EC5529" w:rsidRPr="002E0166">
          <w:rPr>
            <w:rStyle w:val="Hyperlink"/>
          </w:rPr>
          <w:t>Čítanie QR kódov</w:t>
        </w:r>
        <w:r w:rsidR="00EC5529">
          <w:rPr>
            <w:webHidden/>
          </w:rPr>
          <w:tab/>
        </w:r>
        <w:r w:rsidR="00EC5529">
          <w:rPr>
            <w:webHidden/>
          </w:rPr>
          <w:fldChar w:fldCharType="begin"/>
        </w:r>
        <w:r w:rsidR="00EC5529">
          <w:rPr>
            <w:webHidden/>
          </w:rPr>
          <w:instrText xml:space="preserve"> PAGEREF _Toc323074547 \h </w:instrText>
        </w:r>
        <w:r w:rsidR="00EC5529">
          <w:rPr>
            <w:webHidden/>
          </w:rPr>
        </w:r>
        <w:r w:rsidR="00EC5529">
          <w:rPr>
            <w:webHidden/>
          </w:rPr>
          <w:fldChar w:fldCharType="separate"/>
        </w:r>
        <w:r w:rsidR="00EC5529">
          <w:rPr>
            <w:webHidden/>
          </w:rPr>
          <w:t>38</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48" w:history="1">
        <w:r w:rsidR="00EC5529" w:rsidRPr="002E0166">
          <w:rPr>
            <w:rStyle w:val="Hyperlink"/>
          </w:rPr>
          <w:t>7.3.1</w:t>
        </w:r>
        <w:r w:rsidR="00EC5529">
          <w:rPr>
            <w:rFonts w:asciiTheme="minorHAnsi" w:eastAsiaTheme="minorEastAsia" w:hAnsiTheme="minorHAnsi" w:cstheme="minorBidi"/>
            <w:iCs w:val="0"/>
            <w:sz w:val="22"/>
            <w:szCs w:val="22"/>
            <w:lang w:eastAsia="sk-SK"/>
          </w:rPr>
          <w:tab/>
        </w:r>
        <w:r w:rsidR="00EC5529" w:rsidRPr="002E0166">
          <w:rPr>
            <w:rStyle w:val="Hyperlink"/>
          </w:rPr>
          <w:t>Knižnica ZXing</w:t>
        </w:r>
        <w:r w:rsidR="00EC5529">
          <w:rPr>
            <w:webHidden/>
          </w:rPr>
          <w:tab/>
        </w:r>
        <w:r w:rsidR="00EC5529">
          <w:rPr>
            <w:webHidden/>
          </w:rPr>
          <w:fldChar w:fldCharType="begin"/>
        </w:r>
        <w:r w:rsidR="00EC5529">
          <w:rPr>
            <w:webHidden/>
          </w:rPr>
          <w:instrText xml:space="preserve"> PAGEREF _Toc323074548 \h </w:instrText>
        </w:r>
        <w:r w:rsidR="00EC5529">
          <w:rPr>
            <w:webHidden/>
          </w:rPr>
        </w:r>
        <w:r w:rsidR="00EC5529">
          <w:rPr>
            <w:webHidden/>
          </w:rPr>
          <w:fldChar w:fldCharType="separate"/>
        </w:r>
        <w:r w:rsidR="00EC5529">
          <w:rPr>
            <w:webHidden/>
          </w:rPr>
          <w:t>39</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49" w:history="1">
        <w:r w:rsidR="00EC5529" w:rsidRPr="002E0166">
          <w:rPr>
            <w:rStyle w:val="Hyperlink"/>
          </w:rPr>
          <w:t>7.3.2</w:t>
        </w:r>
        <w:r w:rsidR="00EC5529">
          <w:rPr>
            <w:rFonts w:asciiTheme="minorHAnsi" w:eastAsiaTheme="minorEastAsia" w:hAnsiTheme="minorHAnsi" w:cstheme="minorBidi"/>
            <w:iCs w:val="0"/>
            <w:sz w:val="22"/>
            <w:szCs w:val="22"/>
            <w:lang w:eastAsia="sk-SK"/>
          </w:rPr>
          <w:tab/>
        </w:r>
        <w:r w:rsidR="00EC5529" w:rsidRPr="002E0166">
          <w:rPr>
            <w:rStyle w:val="Hyperlink"/>
          </w:rPr>
          <w:t>Spustenie kamery</w:t>
        </w:r>
        <w:r w:rsidR="00EC5529">
          <w:rPr>
            <w:webHidden/>
          </w:rPr>
          <w:tab/>
        </w:r>
        <w:r w:rsidR="00EC5529">
          <w:rPr>
            <w:webHidden/>
          </w:rPr>
          <w:fldChar w:fldCharType="begin"/>
        </w:r>
        <w:r w:rsidR="00EC5529">
          <w:rPr>
            <w:webHidden/>
          </w:rPr>
          <w:instrText xml:space="preserve"> PAGEREF _Toc323074549 \h </w:instrText>
        </w:r>
        <w:r w:rsidR="00EC5529">
          <w:rPr>
            <w:webHidden/>
          </w:rPr>
        </w:r>
        <w:r w:rsidR="00EC5529">
          <w:rPr>
            <w:webHidden/>
          </w:rPr>
          <w:fldChar w:fldCharType="separate"/>
        </w:r>
        <w:r w:rsidR="00EC5529">
          <w:rPr>
            <w:webHidden/>
          </w:rPr>
          <w:t>40</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50" w:history="1">
        <w:r w:rsidR="00EC5529" w:rsidRPr="002E0166">
          <w:rPr>
            <w:rStyle w:val="Hyperlink"/>
          </w:rPr>
          <w:t>7.3.3</w:t>
        </w:r>
        <w:r w:rsidR="00EC5529">
          <w:rPr>
            <w:rFonts w:asciiTheme="minorHAnsi" w:eastAsiaTheme="minorEastAsia" w:hAnsiTheme="minorHAnsi" w:cstheme="minorBidi"/>
            <w:iCs w:val="0"/>
            <w:sz w:val="22"/>
            <w:szCs w:val="22"/>
            <w:lang w:eastAsia="sk-SK"/>
          </w:rPr>
          <w:tab/>
        </w:r>
        <w:r w:rsidR="00EC5529" w:rsidRPr="002E0166">
          <w:rPr>
            <w:rStyle w:val="Hyperlink"/>
          </w:rPr>
          <w:t>Formát obsahu QR kódu</w:t>
        </w:r>
        <w:r w:rsidR="00EC5529">
          <w:rPr>
            <w:webHidden/>
          </w:rPr>
          <w:tab/>
        </w:r>
        <w:r w:rsidR="00EC5529">
          <w:rPr>
            <w:webHidden/>
          </w:rPr>
          <w:fldChar w:fldCharType="begin"/>
        </w:r>
        <w:r w:rsidR="00EC5529">
          <w:rPr>
            <w:webHidden/>
          </w:rPr>
          <w:instrText xml:space="preserve"> PAGEREF _Toc323074550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5D7C6D">
      <w:pPr>
        <w:pStyle w:val="TOC2"/>
        <w:rPr>
          <w:rFonts w:asciiTheme="minorHAnsi" w:eastAsiaTheme="minorEastAsia" w:hAnsiTheme="minorHAnsi" w:cstheme="minorBidi"/>
          <w:sz w:val="22"/>
          <w:szCs w:val="22"/>
          <w:lang w:eastAsia="sk-SK"/>
        </w:rPr>
      </w:pPr>
      <w:hyperlink w:anchor="_Toc323074551" w:history="1">
        <w:r w:rsidR="00EC5529" w:rsidRPr="002E0166">
          <w:rPr>
            <w:rStyle w:val="Hyperlink"/>
          </w:rPr>
          <w:t>7.4</w:t>
        </w:r>
        <w:r w:rsidR="00EC5529">
          <w:rPr>
            <w:rFonts w:asciiTheme="minorHAnsi" w:eastAsiaTheme="minorEastAsia" w:hAnsiTheme="minorHAnsi" w:cstheme="minorBidi"/>
            <w:sz w:val="22"/>
            <w:szCs w:val="22"/>
            <w:lang w:eastAsia="sk-SK"/>
          </w:rPr>
          <w:tab/>
        </w:r>
        <w:r w:rsidR="00EC5529" w:rsidRPr="002E0166">
          <w:rPr>
            <w:rStyle w:val="Hyperlink"/>
          </w:rPr>
          <w:t>Výsledok inventúry</w:t>
        </w:r>
        <w:r w:rsidR="00EC5529">
          <w:rPr>
            <w:webHidden/>
          </w:rPr>
          <w:tab/>
        </w:r>
        <w:r w:rsidR="00EC5529">
          <w:rPr>
            <w:webHidden/>
          </w:rPr>
          <w:fldChar w:fldCharType="begin"/>
        </w:r>
        <w:r w:rsidR="00EC5529">
          <w:rPr>
            <w:webHidden/>
          </w:rPr>
          <w:instrText xml:space="preserve"> PAGEREF _Toc323074551 \h </w:instrText>
        </w:r>
        <w:r w:rsidR="00EC5529">
          <w:rPr>
            <w:webHidden/>
          </w:rPr>
        </w:r>
        <w:r w:rsidR="00EC5529">
          <w:rPr>
            <w:webHidden/>
          </w:rPr>
          <w:fldChar w:fldCharType="separate"/>
        </w:r>
        <w:r w:rsidR="00EC5529">
          <w:rPr>
            <w:webHidden/>
          </w:rPr>
          <w:t>41</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52" w:history="1">
        <w:r w:rsidR="00EC5529" w:rsidRPr="002E0166">
          <w:rPr>
            <w:rStyle w:val="Hyperlink"/>
          </w:rPr>
          <w:t>7.4.1</w:t>
        </w:r>
        <w:r w:rsidR="00EC5529">
          <w:rPr>
            <w:rFonts w:asciiTheme="minorHAnsi" w:eastAsiaTheme="minorEastAsia" w:hAnsiTheme="minorHAnsi" w:cstheme="minorBidi"/>
            <w:iCs w:val="0"/>
            <w:sz w:val="22"/>
            <w:szCs w:val="22"/>
            <w:lang w:eastAsia="sk-SK"/>
          </w:rPr>
          <w:tab/>
        </w:r>
        <w:r w:rsidR="00EC5529" w:rsidRPr="002E0166">
          <w:rPr>
            <w:rStyle w:val="Hyperlink"/>
          </w:rPr>
          <w:t>Archivácia výsledkov</w:t>
        </w:r>
        <w:r w:rsidR="00EC5529">
          <w:rPr>
            <w:webHidden/>
          </w:rPr>
          <w:tab/>
        </w:r>
        <w:r w:rsidR="00EC5529">
          <w:rPr>
            <w:webHidden/>
          </w:rPr>
          <w:fldChar w:fldCharType="begin"/>
        </w:r>
        <w:r w:rsidR="00EC5529">
          <w:rPr>
            <w:webHidden/>
          </w:rPr>
          <w:instrText xml:space="preserve"> PAGEREF _Toc323074552 \h </w:instrText>
        </w:r>
        <w:r w:rsidR="00EC5529">
          <w:rPr>
            <w:webHidden/>
          </w:rPr>
        </w:r>
        <w:r w:rsidR="00EC5529">
          <w:rPr>
            <w:webHidden/>
          </w:rPr>
          <w:fldChar w:fldCharType="separate"/>
        </w:r>
        <w:r w:rsidR="00EC5529">
          <w:rPr>
            <w:webHidden/>
          </w:rPr>
          <w:t>42</w:t>
        </w:r>
        <w:r w:rsidR="00EC5529">
          <w:rPr>
            <w:webHidden/>
          </w:rPr>
          <w:fldChar w:fldCharType="end"/>
        </w:r>
      </w:hyperlink>
    </w:p>
    <w:p w:rsidR="00EC5529" w:rsidRDefault="005D7C6D">
      <w:pPr>
        <w:pStyle w:val="TOC3"/>
        <w:rPr>
          <w:rFonts w:asciiTheme="minorHAnsi" w:eastAsiaTheme="minorEastAsia" w:hAnsiTheme="minorHAnsi" w:cstheme="minorBidi"/>
          <w:iCs w:val="0"/>
          <w:sz w:val="22"/>
          <w:szCs w:val="22"/>
          <w:lang w:eastAsia="sk-SK"/>
        </w:rPr>
      </w:pPr>
      <w:hyperlink w:anchor="_Toc323074553" w:history="1">
        <w:r w:rsidR="00EC5529" w:rsidRPr="002E0166">
          <w:rPr>
            <w:rStyle w:val="Hyperlink"/>
          </w:rPr>
          <w:t>7.4.2</w:t>
        </w:r>
        <w:r w:rsidR="00EC5529">
          <w:rPr>
            <w:rFonts w:asciiTheme="minorHAnsi" w:eastAsiaTheme="minorEastAsia" w:hAnsiTheme="minorHAnsi" w:cstheme="minorBidi"/>
            <w:iCs w:val="0"/>
            <w:sz w:val="22"/>
            <w:szCs w:val="22"/>
            <w:lang w:eastAsia="sk-SK"/>
          </w:rPr>
          <w:tab/>
        </w:r>
        <w:r w:rsidR="00EC5529" w:rsidRPr="002E0166">
          <w:rPr>
            <w:rStyle w:val="Hyperlink"/>
          </w:rPr>
          <w:t>Notifikácia</w:t>
        </w:r>
        <w:r w:rsidR="00EC5529">
          <w:rPr>
            <w:webHidden/>
          </w:rPr>
          <w:tab/>
        </w:r>
        <w:r w:rsidR="00EC5529">
          <w:rPr>
            <w:webHidden/>
          </w:rPr>
          <w:fldChar w:fldCharType="begin"/>
        </w:r>
        <w:r w:rsidR="00EC5529">
          <w:rPr>
            <w:webHidden/>
          </w:rPr>
          <w:instrText xml:space="preserve"> PAGEREF _Toc323074553 \h </w:instrText>
        </w:r>
        <w:r w:rsidR="00EC5529">
          <w:rPr>
            <w:webHidden/>
          </w:rPr>
        </w:r>
        <w:r w:rsidR="00EC5529">
          <w:rPr>
            <w:webHidden/>
          </w:rPr>
          <w:fldChar w:fldCharType="separate"/>
        </w:r>
        <w:r w:rsidR="00EC5529">
          <w:rPr>
            <w:webHidden/>
          </w:rPr>
          <w:t>44</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54" w:history="1">
        <w:r w:rsidR="00EC5529" w:rsidRPr="002E0166">
          <w:rPr>
            <w:rStyle w:val="Hyperlink"/>
          </w:rPr>
          <w:t>8</w:t>
        </w:r>
        <w:r w:rsidR="00EC5529">
          <w:rPr>
            <w:rFonts w:asciiTheme="minorHAnsi" w:eastAsiaTheme="minorEastAsia" w:hAnsiTheme="minorHAnsi" w:cstheme="minorBidi"/>
            <w:b w:val="0"/>
            <w:bCs w:val="0"/>
            <w:sz w:val="22"/>
            <w:szCs w:val="22"/>
            <w:lang w:eastAsia="sk-SK"/>
          </w:rPr>
          <w:tab/>
        </w:r>
        <w:r w:rsidR="00EC5529" w:rsidRPr="002E0166">
          <w:rPr>
            <w:rStyle w:val="Hyperlink"/>
          </w:rPr>
          <w:t>Záver</w:t>
        </w:r>
        <w:r w:rsidR="00EC5529">
          <w:rPr>
            <w:webHidden/>
          </w:rPr>
          <w:tab/>
        </w:r>
        <w:r w:rsidR="00EC5529">
          <w:rPr>
            <w:webHidden/>
          </w:rPr>
          <w:fldChar w:fldCharType="begin"/>
        </w:r>
        <w:r w:rsidR="00EC5529">
          <w:rPr>
            <w:webHidden/>
          </w:rPr>
          <w:instrText xml:space="preserve"> PAGEREF _Toc323074554 \h </w:instrText>
        </w:r>
        <w:r w:rsidR="00EC5529">
          <w:rPr>
            <w:webHidden/>
          </w:rPr>
        </w:r>
        <w:r w:rsidR="00EC5529">
          <w:rPr>
            <w:webHidden/>
          </w:rPr>
          <w:fldChar w:fldCharType="separate"/>
        </w:r>
        <w:r w:rsidR="00EC5529">
          <w:rPr>
            <w:webHidden/>
          </w:rPr>
          <w:t>45</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55" w:history="1">
        <w:r w:rsidR="00EC5529" w:rsidRPr="002E0166">
          <w:rPr>
            <w:rStyle w:val="Hyperlink"/>
          </w:rPr>
          <w:t>Zoznam použitej literatúry</w:t>
        </w:r>
        <w:r w:rsidR="00EC5529">
          <w:rPr>
            <w:webHidden/>
          </w:rPr>
          <w:tab/>
        </w:r>
        <w:r w:rsidR="00EC5529">
          <w:rPr>
            <w:webHidden/>
          </w:rPr>
          <w:fldChar w:fldCharType="begin"/>
        </w:r>
        <w:r w:rsidR="00EC5529">
          <w:rPr>
            <w:webHidden/>
          </w:rPr>
          <w:instrText xml:space="preserve"> PAGEREF _Toc323074555 \h </w:instrText>
        </w:r>
        <w:r w:rsidR="00EC5529">
          <w:rPr>
            <w:webHidden/>
          </w:rPr>
        </w:r>
        <w:r w:rsidR="00EC5529">
          <w:rPr>
            <w:webHidden/>
          </w:rPr>
          <w:fldChar w:fldCharType="separate"/>
        </w:r>
        <w:r w:rsidR="00EC5529">
          <w:rPr>
            <w:webHidden/>
          </w:rPr>
          <w:t>46</w:t>
        </w:r>
        <w:r w:rsidR="00EC5529">
          <w:rPr>
            <w:webHidden/>
          </w:rPr>
          <w:fldChar w:fldCharType="end"/>
        </w:r>
      </w:hyperlink>
    </w:p>
    <w:p w:rsidR="00EC5529" w:rsidRDefault="005D7C6D">
      <w:pPr>
        <w:pStyle w:val="TOC1"/>
        <w:rPr>
          <w:rFonts w:asciiTheme="minorHAnsi" w:eastAsiaTheme="minorEastAsia" w:hAnsiTheme="minorHAnsi" w:cstheme="minorBidi"/>
          <w:b w:val="0"/>
          <w:bCs w:val="0"/>
          <w:sz w:val="22"/>
          <w:szCs w:val="22"/>
          <w:lang w:eastAsia="sk-SK"/>
        </w:rPr>
      </w:pPr>
      <w:hyperlink w:anchor="_Toc323074556" w:history="1">
        <w:r w:rsidR="00EC5529" w:rsidRPr="002E0166">
          <w:rPr>
            <w:rStyle w:val="Hyperlink"/>
          </w:rPr>
          <w:t>Prílohy</w:t>
        </w:r>
        <w:r w:rsidR="00EC5529">
          <w:rPr>
            <w:webHidden/>
          </w:rPr>
          <w:tab/>
        </w:r>
        <w:r w:rsidR="00EC5529">
          <w:rPr>
            <w:webHidden/>
          </w:rPr>
          <w:fldChar w:fldCharType="begin"/>
        </w:r>
        <w:r w:rsidR="00EC5529">
          <w:rPr>
            <w:webHidden/>
          </w:rPr>
          <w:instrText xml:space="preserve"> PAGEREF _Toc323074556 \h </w:instrText>
        </w:r>
        <w:r w:rsidR="00EC5529">
          <w:rPr>
            <w:webHidden/>
          </w:rPr>
        </w:r>
        <w:r w:rsidR="00EC5529">
          <w:rPr>
            <w:webHidden/>
          </w:rPr>
          <w:fldChar w:fldCharType="separate"/>
        </w:r>
        <w:r w:rsidR="00EC5529">
          <w:rPr>
            <w:webHidden/>
          </w:rPr>
          <w:t>48</w:t>
        </w:r>
        <w:r w:rsidR="00EC5529">
          <w:rPr>
            <w:webHidden/>
          </w:rPr>
          <w:fldChar w:fldCharType="end"/>
        </w:r>
      </w:hyperlink>
    </w:p>
    <w:p w:rsidR="00FE327F" w:rsidRPr="0073680C" w:rsidRDefault="001A2537">
      <w:pPr>
        <w:sectPr w:rsidR="00FE327F" w:rsidRPr="0073680C">
          <w:headerReference w:type="default" r:id="rId19"/>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323074508"/>
      <w:bookmarkStart w:id="31" w:name="_Toc102191181"/>
      <w:r w:rsidRPr="0073680C">
        <w:lastRenderedPageBreak/>
        <w:t>Zoznam obrázkov</w:t>
      </w:r>
      <w:bookmarkEnd w:id="29"/>
      <w:bookmarkEnd w:id="30"/>
    </w:p>
    <w:p w:rsidR="00EC5529"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EC5529">
        <w:t>Obr. 1</w:t>
      </w:r>
      <w:r w:rsidR="00EC5529">
        <w:rPr>
          <w:rFonts w:asciiTheme="minorHAnsi" w:eastAsiaTheme="minorEastAsia" w:hAnsiTheme="minorHAnsi" w:cstheme="minorBidi"/>
          <w:sz w:val="22"/>
          <w:szCs w:val="22"/>
          <w:lang w:val="sk-SK" w:eastAsia="sk-SK"/>
        </w:rPr>
        <w:tab/>
      </w:r>
      <w:r w:rsidR="00EC5529">
        <w:t>Ukážka QR kódu</w:t>
      </w:r>
      <w:r w:rsidR="00EC5529">
        <w:rPr>
          <w:webHidden/>
        </w:rPr>
        <w:tab/>
      </w:r>
      <w:r w:rsidR="00EC5529">
        <w:rPr>
          <w:webHidden/>
        </w:rPr>
        <w:fldChar w:fldCharType="begin"/>
      </w:r>
      <w:r w:rsidR="00EC5529">
        <w:rPr>
          <w:webHidden/>
        </w:rPr>
        <w:instrText xml:space="preserve"> PAGEREF _Toc323074585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w:t>
      </w:r>
      <w:r>
        <w:rPr>
          <w:webHidden/>
        </w:rPr>
        <w:tab/>
      </w:r>
      <w:r>
        <w:rPr>
          <w:webHidden/>
        </w:rPr>
        <w:fldChar w:fldCharType="begin"/>
      </w:r>
      <w:r>
        <w:rPr>
          <w:webHidden/>
        </w:rPr>
        <w:instrText xml:space="preserve"> PAGEREF _Toc323074586 \h </w:instrText>
      </w:r>
      <w:r>
        <w:rPr>
          <w:webHidden/>
        </w:rPr>
      </w:r>
      <w:r>
        <w:rPr>
          <w:webHidden/>
        </w:rPr>
        <w:fldChar w:fldCharType="separate"/>
      </w:r>
      <w:r>
        <w:rPr>
          <w:webHidden/>
        </w:rPr>
        <w:t>17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_Toc323074587 \h </w:instrText>
      </w:r>
      <w:r>
        <w:rPr>
          <w:webHidden/>
        </w:rPr>
      </w:r>
      <w:r>
        <w:rPr>
          <w:webHidden/>
        </w:rPr>
        <w:fldChar w:fldCharType="separate"/>
      </w:r>
      <w:r>
        <w:rPr>
          <w:webHidden/>
        </w:rPr>
        <w:t>18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_Toc323074588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_Toc323074589 \h </w:instrText>
      </w:r>
      <w:r>
        <w:rPr>
          <w:webHidden/>
        </w:rPr>
      </w:r>
      <w:r>
        <w:rPr>
          <w:webHidden/>
        </w:rPr>
        <w:fldChar w:fldCharType="separate"/>
      </w:r>
      <w:r>
        <w:rPr>
          <w:webHidden/>
        </w:rPr>
        <w:t>19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_Toc323074590 \h </w:instrText>
      </w:r>
      <w:r>
        <w:rPr>
          <w:webHidden/>
        </w:rPr>
      </w:r>
      <w:r>
        <w:rPr>
          <w:webHidden/>
        </w:rPr>
        <w:fldChar w:fldCharType="separate"/>
      </w:r>
      <w:r>
        <w:rPr>
          <w:webHidden/>
        </w:rPr>
        <w:t>20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[29]</w:t>
      </w:r>
      <w:r>
        <w:rPr>
          <w:webHidden/>
        </w:rPr>
        <w:tab/>
      </w:r>
      <w:r>
        <w:rPr>
          <w:webHidden/>
        </w:rPr>
        <w:fldChar w:fldCharType="begin"/>
      </w:r>
      <w:r>
        <w:rPr>
          <w:webHidden/>
        </w:rPr>
        <w:instrText xml:space="preserve"> PAGEREF _Toc323074591 \h </w:instrText>
      </w:r>
      <w:r>
        <w:rPr>
          <w:webHidden/>
        </w:rPr>
      </w:r>
      <w:r>
        <w:rPr>
          <w:webHidden/>
        </w:rPr>
        <w:fldChar w:fldCharType="separate"/>
      </w:r>
      <w:r>
        <w:rPr>
          <w:webHidden/>
        </w:rPr>
        <w:t>21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w:t>
      </w:r>
      <w:r>
        <w:rPr>
          <w:webHidden/>
        </w:rPr>
        <w:tab/>
      </w:r>
      <w:r>
        <w:rPr>
          <w:webHidden/>
        </w:rPr>
        <w:fldChar w:fldCharType="begin"/>
      </w:r>
      <w:r>
        <w:rPr>
          <w:webHidden/>
        </w:rPr>
        <w:instrText xml:space="preserve"> PAGEREF _Toc323074592 \h </w:instrText>
      </w:r>
      <w:r>
        <w:rPr>
          <w:webHidden/>
        </w:rPr>
      </w:r>
      <w:r>
        <w:rPr>
          <w:webHidden/>
        </w:rPr>
        <w:fldChar w:fldCharType="separate"/>
      </w:r>
      <w:r>
        <w:rPr>
          <w:webHidden/>
        </w:rPr>
        <w:t>26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 [32]</w:t>
      </w:r>
      <w:r>
        <w:rPr>
          <w:webHidden/>
        </w:rPr>
        <w:tab/>
      </w:r>
      <w:r>
        <w:rPr>
          <w:webHidden/>
        </w:rPr>
        <w:fldChar w:fldCharType="begin"/>
      </w:r>
      <w:r>
        <w:rPr>
          <w:webHidden/>
        </w:rPr>
        <w:instrText xml:space="preserve"> PAGEREF _Toc323074593 \h </w:instrText>
      </w:r>
      <w:r>
        <w:rPr>
          <w:webHidden/>
        </w:rPr>
      </w:r>
      <w:r>
        <w:rPr>
          <w:webHidden/>
        </w:rPr>
        <w:fldChar w:fldCharType="separate"/>
      </w:r>
      <w:r>
        <w:rPr>
          <w:webHidden/>
        </w:rPr>
        <w:t>28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rozhrania[28]</w:t>
      </w:r>
      <w:r>
        <w:rPr>
          <w:webHidden/>
        </w:rPr>
        <w:tab/>
      </w:r>
      <w:r>
        <w:rPr>
          <w:webHidden/>
        </w:rPr>
        <w:fldChar w:fldCharType="begin"/>
      </w:r>
      <w:r>
        <w:rPr>
          <w:webHidden/>
        </w:rPr>
        <w:instrText xml:space="preserve"> PAGEREF _Toc323074594 \h </w:instrText>
      </w:r>
      <w:r>
        <w:rPr>
          <w:webHidden/>
        </w:rPr>
      </w:r>
      <w:r>
        <w:rPr>
          <w:webHidden/>
        </w:rPr>
        <w:fldChar w:fldCharType="separate"/>
      </w:r>
      <w:r>
        <w:rPr>
          <w:webHidden/>
        </w:rPr>
        <w:t>30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w:t>
      </w:r>
      <w:r>
        <w:rPr>
          <w:webHidden/>
        </w:rPr>
        <w:tab/>
      </w:r>
      <w:r>
        <w:rPr>
          <w:webHidden/>
        </w:rPr>
        <w:fldChar w:fldCharType="begin"/>
      </w:r>
      <w:r>
        <w:rPr>
          <w:webHidden/>
        </w:rPr>
        <w:instrText xml:space="preserve"> PAGEREF _Toc323074595 \h </w:instrText>
      </w:r>
      <w:r>
        <w:rPr>
          <w:webHidden/>
        </w:rPr>
      </w:r>
      <w:r>
        <w:rPr>
          <w:webHidden/>
        </w:rPr>
        <w:fldChar w:fldCharType="separate"/>
      </w:r>
      <w:r>
        <w:rPr>
          <w:webHidden/>
        </w:rPr>
        <w:t>31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w:t>
      </w:r>
      <w:r>
        <w:rPr>
          <w:webHidden/>
        </w:rPr>
        <w:tab/>
      </w:r>
      <w:r>
        <w:rPr>
          <w:webHidden/>
        </w:rPr>
        <w:fldChar w:fldCharType="begin"/>
      </w:r>
      <w:r>
        <w:rPr>
          <w:webHidden/>
        </w:rPr>
        <w:instrText xml:space="preserve"> PAGEREF _Toc323074596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w:t>
      </w:r>
      <w:r>
        <w:rPr>
          <w:webHidden/>
        </w:rPr>
        <w:tab/>
      </w:r>
      <w:r>
        <w:rPr>
          <w:webHidden/>
        </w:rPr>
        <w:fldChar w:fldCharType="begin"/>
      </w:r>
      <w:r>
        <w:rPr>
          <w:webHidden/>
        </w:rPr>
        <w:instrText xml:space="preserve"> PAGEREF _Toc323074597 \h </w:instrText>
      </w:r>
      <w:r>
        <w:rPr>
          <w:webHidden/>
        </w:rPr>
      </w:r>
      <w:r>
        <w:rPr>
          <w:webHidden/>
        </w:rPr>
        <w:fldChar w:fldCharType="separate"/>
      </w:r>
      <w:r>
        <w:rPr>
          <w:webHidden/>
        </w:rPr>
        <w:t>32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_Toc323074598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_Toc323074599 \h </w:instrText>
      </w:r>
      <w:r>
        <w:rPr>
          <w:webHidden/>
        </w:rPr>
      </w:r>
      <w:r>
        <w:rPr>
          <w:webHidden/>
        </w:rPr>
        <w:fldChar w:fldCharType="separate"/>
      </w:r>
      <w:r>
        <w:rPr>
          <w:webHidden/>
        </w:rPr>
        <w:t>34</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_Toc323074600 \h </w:instrText>
      </w:r>
      <w:r>
        <w:rPr>
          <w:webHidden/>
        </w:rPr>
      </w:r>
      <w:r>
        <w:rPr>
          <w:webHidden/>
        </w:rPr>
        <w:fldChar w:fldCharType="separate"/>
      </w:r>
      <w:r>
        <w:rPr>
          <w:webHidden/>
        </w:rPr>
        <w:t>35</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_Toc323074601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Požadovaný tvar zdrojového súboru</w:t>
      </w:r>
      <w:r>
        <w:rPr>
          <w:webHidden/>
        </w:rPr>
        <w:tab/>
      </w:r>
      <w:r>
        <w:rPr>
          <w:webHidden/>
        </w:rPr>
        <w:fldChar w:fldCharType="begin"/>
      </w:r>
      <w:r>
        <w:rPr>
          <w:webHidden/>
        </w:rPr>
        <w:instrText xml:space="preserve"> PAGEREF _Toc323074602 \h </w:instrText>
      </w:r>
      <w:r>
        <w:rPr>
          <w:webHidden/>
        </w:rPr>
      </w:r>
      <w:r>
        <w:rPr>
          <w:webHidden/>
        </w:rPr>
        <w:fldChar w:fldCharType="separate"/>
      </w:r>
      <w:r>
        <w:rPr>
          <w:webHidden/>
        </w:rPr>
        <w:t>36</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Diagram práce asynchrónnej úlohy</w:t>
      </w:r>
      <w:r>
        <w:rPr>
          <w:webHidden/>
        </w:rPr>
        <w:tab/>
      </w:r>
      <w:r>
        <w:rPr>
          <w:webHidden/>
        </w:rPr>
        <w:fldChar w:fldCharType="begin"/>
      </w:r>
      <w:r>
        <w:rPr>
          <w:webHidden/>
        </w:rPr>
        <w:instrText xml:space="preserve"> PAGEREF _Toc323074603 \h </w:instrText>
      </w:r>
      <w:r>
        <w:rPr>
          <w:webHidden/>
        </w:rPr>
      </w:r>
      <w:r>
        <w:rPr>
          <w:webHidden/>
        </w:rPr>
        <w:fldChar w:fldCharType="separate"/>
      </w:r>
      <w:r>
        <w:rPr>
          <w:webHidden/>
        </w:rPr>
        <w:t>37</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Fungovanie SAX parsera</w:t>
      </w:r>
      <w:r>
        <w:rPr>
          <w:webHidden/>
        </w:rPr>
        <w:tab/>
      </w:r>
      <w:r>
        <w:rPr>
          <w:webHidden/>
        </w:rPr>
        <w:fldChar w:fldCharType="begin"/>
      </w:r>
      <w:r>
        <w:rPr>
          <w:webHidden/>
        </w:rPr>
        <w:instrText xml:space="preserve"> PAGEREF _Toc323074604 \h </w:instrText>
      </w:r>
      <w:r>
        <w:rPr>
          <w:webHidden/>
        </w:rPr>
      </w:r>
      <w:r>
        <w:rPr>
          <w:webHidden/>
        </w:rPr>
        <w:fldChar w:fldCharType="separate"/>
      </w:r>
      <w:r>
        <w:rPr>
          <w:webHidden/>
        </w:rPr>
        <w:t>38</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_Toc323074605 \h </w:instrText>
      </w:r>
      <w:r>
        <w:rPr>
          <w:webHidden/>
        </w:rPr>
      </w:r>
      <w:r>
        <w:rPr>
          <w:webHidden/>
        </w:rPr>
        <w:fldChar w:fldCharType="separate"/>
      </w:r>
      <w:r>
        <w:rPr>
          <w:webHidden/>
        </w:rPr>
        <w:t>39</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22Ukážka spustenia skenera</w:t>
      </w:r>
      <w:r>
        <w:rPr>
          <w:webHidden/>
        </w:rPr>
        <w:tab/>
      </w:r>
      <w:r>
        <w:rPr>
          <w:webHidden/>
        </w:rPr>
        <w:fldChar w:fldCharType="begin"/>
      </w:r>
      <w:r>
        <w:rPr>
          <w:webHidden/>
        </w:rPr>
        <w:instrText xml:space="preserve"> PAGEREF _Toc323074606 \h </w:instrText>
      </w:r>
      <w:r>
        <w:rPr>
          <w:webHidden/>
        </w:rPr>
      </w:r>
      <w:r>
        <w:rPr>
          <w:webHidden/>
        </w:rPr>
        <w:fldChar w:fldCharType="separate"/>
      </w:r>
      <w:r>
        <w:rPr>
          <w:webHidden/>
        </w:rPr>
        <w:t>40</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Požadovaný tvar obsahu QR kódu</w:t>
      </w:r>
      <w:r>
        <w:rPr>
          <w:webHidden/>
        </w:rPr>
        <w:tab/>
      </w:r>
      <w:r>
        <w:rPr>
          <w:webHidden/>
        </w:rPr>
        <w:fldChar w:fldCharType="begin"/>
      </w:r>
      <w:r>
        <w:rPr>
          <w:webHidden/>
        </w:rPr>
        <w:instrText xml:space="preserve"> PAGEREF _Toc323074607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_Toc323074608 \h </w:instrText>
      </w:r>
      <w:r>
        <w:rPr>
          <w:webHidden/>
        </w:rPr>
      </w:r>
      <w:r>
        <w:rPr>
          <w:webHidden/>
        </w:rPr>
        <w:fldChar w:fldCharType="separate"/>
      </w:r>
      <w:r>
        <w:rPr>
          <w:webHidden/>
        </w:rPr>
        <w:t>41</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_Toc323074609 \h </w:instrText>
      </w:r>
      <w:r>
        <w:rPr>
          <w:webHidden/>
        </w:rPr>
      </w:r>
      <w:r>
        <w:rPr>
          <w:webHidden/>
        </w:rPr>
        <w:fldChar w:fldCharType="separate"/>
      </w:r>
      <w:r>
        <w:rPr>
          <w:webHidden/>
        </w:rPr>
        <w:t>42</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26 Ukážka štruktúry adresáru Reports</w:t>
      </w:r>
      <w:r>
        <w:rPr>
          <w:webHidden/>
        </w:rPr>
        <w:tab/>
      </w:r>
      <w:r>
        <w:rPr>
          <w:webHidden/>
        </w:rPr>
        <w:fldChar w:fldCharType="begin"/>
      </w:r>
      <w:r>
        <w:rPr>
          <w:webHidden/>
        </w:rPr>
        <w:instrText xml:space="preserve"> PAGEREF _Toc323074610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27</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_Toc323074611 \h </w:instrText>
      </w:r>
      <w:r>
        <w:rPr>
          <w:webHidden/>
        </w:rPr>
      </w:r>
      <w:r>
        <w:rPr>
          <w:webHidden/>
        </w:rPr>
        <w:fldChar w:fldCharType="separate"/>
      </w:r>
      <w:r>
        <w:rPr>
          <w:webHidden/>
        </w:rPr>
        <w:t>43</w:t>
      </w:r>
      <w:r>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Obr. 28</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_Toc323074612 \h </w:instrText>
      </w:r>
      <w:r>
        <w:rPr>
          <w:webHidden/>
        </w:rPr>
      </w:r>
      <w:r>
        <w:rPr>
          <w:webHidden/>
        </w:rPr>
        <w:fldChar w:fldCharType="separate"/>
      </w:r>
      <w:r>
        <w:rPr>
          <w:webHidden/>
        </w:rPr>
        <w:t>44</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3074509"/>
      <w:r w:rsidRPr="0073680C">
        <w:lastRenderedPageBreak/>
        <w:t>Zoznam tabuliek</w:t>
      </w:r>
      <w:bookmarkEnd w:id="32"/>
      <w:bookmarkEnd w:id="33"/>
    </w:p>
    <w:p w:rsidR="00EC5529"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EC5529">
        <w:t>Tab. 1</w:t>
      </w:r>
      <w:r w:rsidR="00EC5529">
        <w:rPr>
          <w:rFonts w:asciiTheme="minorHAnsi" w:eastAsiaTheme="minorEastAsia" w:hAnsiTheme="minorHAnsi" w:cstheme="minorBidi"/>
          <w:sz w:val="22"/>
          <w:szCs w:val="22"/>
          <w:lang w:val="sk-SK" w:eastAsia="sk-SK"/>
        </w:rPr>
        <w:tab/>
      </w:r>
      <w:r w:rsidR="00EC5529">
        <w:t>Kapacita QR kódov</w:t>
      </w:r>
      <w:r w:rsidR="00EC5529">
        <w:rPr>
          <w:webHidden/>
        </w:rPr>
        <w:tab/>
      </w:r>
      <w:r w:rsidR="00EC5529">
        <w:rPr>
          <w:webHidden/>
        </w:rPr>
        <w:fldChar w:fldCharType="begin"/>
      </w:r>
      <w:r w:rsidR="00EC5529">
        <w:rPr>
          <w:webHidden/>
        </w:rPr>
        <w:instrText xml:space="preserve"> PAGEREF _Toc323074615 \h </w:instrText>
      </w:r>
      <w:r w:rsidR="00EC5529">
        <w:rPr>
          <w:webHidden/>
        </w:rPr>
      </w:r>
      <w:r w:rsidR="00EC5529">
        <w:rPr>
          <w:webHidden/>
        </w:rPr>
        <w:fldChar w:fldCharType="separate"/>
      </w:r>
      <w:r w:rsidR="00EC5529">
        <w:rPr>
          <w:webHidden/>
        </w:rPr>
        <w:t>17</w:t>
      </w:r>
      <w:r w:rsidR="00EC5529">
        <w:rPr>
          <w:webHidden/>
        </w:rPr>
        <w:fldChar w:fldCharType="end"/>
      </w:r>
    </w:p>
    <w:p w:rsidR="00EC5529" w:rsidRDefault="00EC5529">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w:t>
      </w:r>
      <w:r>
        <w:rPr>
          <w:webHidden/>
        </w:rPr>
        <w:tab/>
      </w:r>
      <w:r>
        <w:rPr>
          <w:webHidden/>
        </w:rPr>
        <w:fldChar w:fldCharType="begin"/>
      </w:r>
      <w:r>
        <w:rPr>
          <w:webHidden/>
        </w:rPr>
        <w:instrText xml:space="preserve"> PAGEREF _Toc323074616 \h </w:instrText>
      </w:r>
      <w:r>
        <w:rPr>
          <w:webHidden/>
        </w:rPr>
      </w:r>
      <w:r>
        <w:rPr>
          <w:webHidden/>
        </w:rPr>
        <w:fldChar w:fldCharType="separate"/>
      </w:r>
      <w:r>
        <w:rPr>
          <w:webHidden/>
        </w:rPr>
        <w:t>24</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3074510"/>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BD558B" w:rsidRDefault="00BD558B">
      <w:pPr>
        <w:pStyle w:val="NormalnytextDP"/>
        <w:tabs>
          <w:tab w:val="left" w:pos="851"/>
          <w:tab w:val="left" w:pos="1418"/>
        </w:tabs>
        <w:ind w:left="851" w:hanging="851"/>
        <w:jc w:val="left"/>
      </w:pPr>
      <w:r>
        <w:t>QR</w:t>
      </w:r>
      <w:r>
        <w:tab/>
      </w:r>
      <w:r w:rsidRPr="00D1695B">
        <w:rPr>
          <w:b/>
        </w:rPr>
        <w:t>Q</w:t>
      </w:r>
      <w:r>
        <w:t xml:space="preserve">uick </w:t>
      </w:r>
      <w:r w:rsidRPr="00D1695B">
        <w:rPr>
          <w:b/>
        </w:rPr>
        <w:t>R</w:t>
      </w:r>
      <w:r>
        <w:t xml:space="preserve">esponse – </w:t>
      </w:r>
      <w:r w:rsidR="00490D3A">
        <w:t xml:space="preserve">formát </w:t>
      </w:r>
      <w:r>
        <w:t>kód</w:t>
      </w:r>
      <w:r w:rsidR="00490D3A">
        <w:t>u</w:t>
      </w:r>
      <w:r>
        <w:t xml:space="preserve"> rýchlej odozvy</w:t>
      </w:r>
    </w:p>
    <w:p w:rsidR="00ED5451" w:rsidRDefault="00ED5451" w:rsidP="00ED5451">
      <w:pPr>
        <w:pStyle w:val="NormalnytextDP"/>
        <w:tabs>
          <w:tab w:val="left" w:pos="851"/>
          <w:tab w:val="left" w:pos="1418"/>
        </w:tabs>
        <w:ind w:left="851" w:hanging="851"/>
        <w:jc w:val="left"/>
      </w:pPr>
      <w:r>
        <w:t>RISC</w:t>
      </w:r>
      <w:r>
        <w:tab/>
      </w:r>
      <w:r w:rsidRPr="00ED5451">
        <w:rPr>
          <w:b/>
        </w:rPr>
        <w:t>R</w:t>
      </w:r>
      <w:r>
        <w:t xml:space="preserve">educed </w:t>
      </w:r>
      <w:r w:rsidRPr="00ED5451">
        <w:rPr>
          <w:b/>
        </w:rPr>
        <w:t>I</w:t>
      </w:r>
      <w:r>
        <w:t xml:space="preserve">nstruction </w:t>
      </w:r>
      <w:r w:rsidRPr="00ED5451">
        <w:rPr>
          <w:b/>
        </w:rPr>
        <w:t>S</w:t>
      </w:r>
      <w:r>
        <w:t xml:space="preserve">et </w:t>
      </w:r>
      <w:r w:rsidRPr="00ED5451">
        <w:rPr>
          <w:b/>
        </w:rPr>
        <w:t>C</w:t>
      </w:r>
      <w:r>
        <w:t>omputer – architektúra procesorov</w:t>
      </w:r>
    </w:p>
    <w:p w:rsidR="00ED5451" w:rsidRDefault="00BD558B">
      <w:pPr>
        <w:pStyle w:val="NormalnytextDP"/>
        <w:tabs>
          <w:tab w:val="left" w:pos="851"/>
          <w:tab w:val="left" w:pos="1418"/>
        </w:tabs>
        <w:ind w:left="851" w:hanging="851"/>
        <w:jc w:val="left"/>
      </w:pPr>
      <w:r>
        <w:t>ARM</w:t>
      </w:r>
      <w:r>
        <w:tab/>
      </w:r>
      <w:r w:rsidRPr="00D1695B">
        <w:rPr>
          <w:b/>
        </w:rPr>
        <w:t>A</w:t>
      </w:r>
      <w:r>
        <w:t xml:space="preserve">dvanced </w:t>
      </w:r>
      <w:r w:rsidRPr="00D1695B">
        <w:rPr>
          <w:b/>
        </w:rPr>
        <w:t>R</w:t>
      </w:r>
      <w:r>
        <w:t xml:space="preserve">ISC </w:t>
      </w:r>
      <w:r w:rsidRPr="00D1695B">
        <w:rPr>
          <w:b/>
        </w:rPr>
        <w:t>M</w:t>
      </w:r>
      <w:r>
        <w:t xml:space="preserve">achine </w:t>
      </w:r>
      <w:r w:rsidR="00D1695B">
        <w:t>–</w:t>
      </w:r>
      <w:r>
        <w:t xml:space="preserve"> </w:t>
      </w:r>
      <w:r w:rsidR="00ED5451">
        <w:t xml:space="preserve">počítačová </w:t>
      </w:r>
      <w:r w:rsidR="00D1695B">
        <w:t>architektúra</w:t>
      </w:r>
    </w:p>
    <w:p w:rsidR="00D1695B" w:rsidRDefault="00D1695B">
      <w:pPr>
        <w:pStyle w:val="NormalnytextDP"/>
        <w:tabs>
          <w:tab w:val="left" w:pos="851"/>
          <w:tab w:val="left" w:pos="1418"/>
        </w:tabs>
        <w:ind w:left="851" w:hanging="851"/>
        <w:jc w:val="left"/>
      </w:pPr>
      <w:r>
        <w:t>API</w:t>
      </w:r>
      <w:r>
        <w:tab/>
      </w:r>
      <w:r w:rsidRPr="00D1695B">
        <w:rPr>
          <w:b/>
        </w:rPr>
        <w:t>A</w:t>
      </w:r>
      <w:r>
        <w:t xml:space="preserve">pplication </w:t>
      </w:r>
      <w:r w:rsidRPr="00D1695B">
        <w:rPr>
          <w:b/>
        </w:rPr>
        <w:t>P</w:t>
      </w:r>
      <w:r>
        <w:t>rogramming Interface – rozhranie pre programovanie aplikácií</w:t>
      </w:r>
    </w:p>
    <w:p w:rsidR="00D1695B" w:rsidRDefault="00D1695B">
      <w:pPr>
        <w:pStyle w:val="NormalnytextDP"/>
        <w:tabs>
          <w:tab w:val="left" w:pos="851"/>
          <w:tab w:val="left" w:pos="1418"/>
        </w:tabs>
        <w:ind w:left="851" w:hanging="851"/>
        <w:jc w:val="left"/>
      </w:pPr>
      <w:r>
        <w:t>GUI</w:t>
      </w:r>
      <w:r>
        <w:tab/>
      </w:r>
      <w:r w:rsidRPr="00D1695B">
        <w:rPr>
          <w:b/>
        </w:rPr>
        <w:t>G</w:t>
      </w:r>
      <w:r>
        <w:t xml:space="preserve">raphical </w:t>
      </w:r>
      <w:r w:rsidRPr="00D1695B">
        <w:rPr>
          <w:b/>
        </w:rPr>
        <w:t>U</w:t>
      </w:r>
      <w:r>
        <w:t xml:space="preserve">ser </w:t>
      </w:r>
      <w:r w:rsidRPr="00D1695B">
        <w:rPr>
          <w:b/>
        </w:rPr>
        <w:t>I</w:t>
      </w:r>
      <w:r>
        <w:t>nterface – grafické používateľské rozhranie</w:t>
      </w:r>
    </w:p>
    <w:p w:rsidR="00D1695B" w:rsidRDefault="00D1695B">
      <w:pPr>
        <w:pStyle w:val="NormalnytextDP"/>
        <w:tabs>
          <w:tab w:val="left" w:pos="851"/>
          <w:tab w:val="left" w:pos="1418"/>
        </w:tabs>
        <w:ind w:left="851" w:hanging="851"/>
        <w:jc w:val="left"/>
      </w:pPr>
      <w:r>
        <w:t>DVM</w:t>
      </w:r>
      <w:r>
        <w:tab/>
      </w:r>
      <w:r w:rsidRPr="00D1695B">
        <w:rPr>
          <w:b/>
        </w:rPr>
        <w:t>D</w:t>
      </w:r>
      <w:r>
        <w:t xml:space="preserve">alvik </w:t>
      </w:r>
      <w:r w:rsidRPr="00D1695B">
        <w:rPr>
          <w:b/>
        </w:rPr>
        <w:t>V</w:t>
      </w:r>
      <w:r>
        <w:t xml:space="preserve">irtual </w:t>
      </w:r>
      <w:r w:rsidRPr="00D1695B">
        <w:rPr>
          <w:b/>
        </w:rPr>
        <w:t>M</w:t>
      </w:r>
      <w:r>
        <w:t>achine – virtuálny stroj Dalvik</w:t>
      </w:r>
    </w:p>
    <w:p w:rsidR="00D1695B" w:rsidRDefault="00D1695B">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r w:rsidRPr="00D1695B">
        <w:rPr>
          <w:b/>
        </w:rPr>
        <w:t>n</w:t>
      </w:r>
      <w:r>
        <w:t xml:space="preserve">ot </w:t>
      </w:r>
      <w:r w:rsidRPr="00D1695B">
        <w:rPr>
          <w:b/>
        </w:rPr>
        <w:t>U</w:t>
      </w:r>
      <w:r>
        <w:t>nix – operačný systém</w:t>
      </w:r>
    </w:p>
    <w:p w:rsidR="00D1695B" w:rsidRDefault="00D1695B">
      <w:pPr>
        <w:pStyle w:val="NormalnytextDP"/>
        <w:tabs>
          <w:tab w:val="left" w:pos="851"/>
          <w:tab w:val="left" w:pos="1418"/>
        </w:tabs>
        <w:ind w:left="851" w:hanging="851"/>
        <w:jc w:val="left"/>
      </w:pPr>
      <w:r>
        <w:t>SDK</w:t>
      </w:r>
      <w:r>
        <w:tab/>
      </w:r>
      <w:r w:rsidRPr="00D1695B">
        <w:rPr>
          <w:b/>
        </w:rPr>
        <w:t>S</w:t>
      </w:r>
      <w:r>
        <w:t xml:space="preserve">ofware </w:t>
      </w:r>
      <w:r w:rsidRPr="00D1695B">
        <w:rPr>
          <w:b/>
        </w:rPr>
        <w:t>D</w:t>
      </w:r>
      <w:r>
        <w:t xml:space="preserve">evelopment </w:t>
      </w:r>
      <w:r w:rsidRPr="00D1695B">
        <w:rPr>
          <w:b/>
        </w:rPr>
        <w:t>K</w:t>
      </w:r>
      <w:r>
        <w:t>it – softvérový vývojový balíček</w:t>
      </w:r>
    </w:p>
    <w:p w:rsidR="00D1695B" w:rsidRDefault="00D1695B">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r w:rsidRPr="00D1695B">
        <w:rPr>
          <w:b/>
        </w:rPr>
        <w:t>T</w:t>
      </w:r>
      <w:r>
        <w:t>ools – vývojové nástroje pre Android</w:t>
      </w:r>
    </w:p>
    <w:p w:rsidR="00D1695B" w:rsidRDefault="00D1695B">
      <w:pPr>
        <w:pStyle w:val="NormalnytextDP"/>
        <w:tabs>
          <w:tab w:val="left" w:pos="851"/>
          <w:tab w:val="left" w:pos="1418"/>
        </w:tabs>
        <w:ind w:left="851" w:hanging="851"/>
        <w:jc w:val="left"/>
      </w:pPr>
      <w:r>
        <w:t>AVD</w:t>
      </w:r>
      <w:r>
        <w:tab/>
      </w:r>
      <w:r w:rsidRPr="00D1695B">
        <w:rPr>
          <w:b/>
        </w:rPr>
        <w:t>A</w:t>
      </w:r>
      <w:r>
        <w:t xml:space="preserve">ndroid </w:t>
      </w:r>
      <w:r w:rsidRPr="00D1695B">
        <w:rPr>
          <w:b/>
        </w:rPr>
        <w:t>V</w:t>
      </w:r>
      <w:r>
        <w:t xml:space="preserve">irtual </w:t>
      </w:r>
      <w:r w:rsidRPr="00D1695B">
        <w:rPr>
          <w:b/>
        </w:rPr>
        <w:t>D</w:t>
      </w:r>
      <w:r>
        <w:t>evice – virtúalne zariadenie Android</w:t>
      </w:r>
    </w:p>
    <w:p w:rsidR="00D1695B" w:rsidRDefault="00D1695B">
      <w:pPr>
        <w:pStyle w:val="NormalnytextDP"/>
        <w:tabs>
          <w:tab w:val="left" w:pos="851"/>
          <w:tab w:val="left" w:pos="1418"/>
        </w:tabs>
        <w:ind w:left="851" w:hanging="851"/>
        <w:jc w:val="left"/>
      </w:pPr>
      <w:r>
        <w:t>ADB</w:t>
      </w:r>
      <w:r>
        <w:tab/>
      </w:r>
      <w:r w:rsidRPr="00D1695B">
        <w:rPr>
          <w:b/>
        </w:rPr>
        <w:t>A</w:t>
      </w:r>
      <w:r>
        <w:t xml:space="preserve">ndroid </w:t>
      </w:r>
      <w:r w:rsidRPr="00D1695B">
        <w:rPr>
          <w:b/>
        </w:rPr>
        <w:t>D</w:t>
      </w:r>
      <w:r>
        <w:t xml:space="preserve">ebug </w:t>
      </w:r>
      <w:r w:rsidRPr="00D1695B">
        <w:rPr>
          <w:b/>
        </w:rPr>
        <w:t>B</w:t>
      </w:r>
      <w:r>
        <w:t>ridge – debugovací program pre Android</w:t>
      </w:r>
    </w:p>
    <w:p w:rsidR="00D1695B" w:rsidRDefault="00D1695B">
      <w:pPr>
        <w:pStyle w:val="NormalnytextDP"/>
        <w:tabs>
          <w:tab w:val="left" w:pos="851"/>
          <w:tab w:val="left" w:pos="1418"/>
        </w:tabs>
        <w:ind w:left="851" w:hanging="851"/>
        <w:jc w:val="left"/>
      </w:pPr>
      <w:r>
        <w:t>IDE</w:t>
      </w:r>
      <w:r>
        <w:tab/>
      </w:r>
      <w:r w:rsidRPr="00D1695B">
        <w:rPr>
          <w:b/>
        </w:rPr>
        <w:t>I</w:t>
      </w:r>
      <w:r>
        <w:t xml:space="preserve">ntegrated </w:t>
      </w:r>
      <w:r w:rsidRPr="00D1695B">
        <w:rPr>
          <w:b/>
        </w:rPr>
        <w:t>D</w:t>
      </w:r>
      <w:r>
        <w:t xml:space="preserve">evelopment </w:t>
      </w:r>
      <w:r w:rsidRPr="00D1695B">
        <w:rPr>
          <w:b/>
        </w:rPr>
        <w:t>E</w:t>
      </w:r>
      <w:r>
        <w:t>nviroment – integrované vývojové prostredie</w:t>
      </w:r>
    </w:p>
    <w:p w:rsidR="00D1695B" w:rsidRDefault="00D1695B">
      <w:pPr>
        <w:pStyle w:val="NormalnytextDP"/>
        <w:tabs>
          <w:tab w:val="left" w:pos="851"/>
          <w:tab w:val="left" w:pos="1418"/>
        </w:tabs>
        <w:ind w:left="851" w:hanging="851"/>
        <w:jc w:val="left"/>
      </w:pPr>
      <w:r>
        <w:t>LIFO</w:t>
      </w:r>
      <w:r>
        <w:tab/>
      </w:r>
      <w:r w:rsidRPr="00D1695B">
        <w:rPr>
          <w:b/>
        </w:rPr>
        <w:t>L</w:t>
      </w:r>
      <w:r>
        <w:t xml:space="preserve">ast </w:t>
      </w:r>
      <w:r w:rsidRPr="00D1695B">
        <w:rPr>
          <w:b/>
        </w:rPr>
        <w:t>I</w:t>
      </w:r>
      <w:r>
        <w:t xml:space="preserve">n, </w:t>
      </w:r>
      <w:r w:rsidRPr="00D1695B">
        <w:rPr>
          <w:b/>
        </w:rPr>
        <w:t>F</w:t>
      </w:r>
      <w:r>
        <w:t xml:space="preserve">irst </w:t>
      </w:r>
      <w:r w:rsidRPr="00D1695B">
        <w:rPr>
          <w:b/>
        </w:rPr>
        <w:t>O</w:t>
      </w:r>
      <w:r>
        <w:t>ut – algoritmus radenia</w:t>
      </w:r>
    </w:p>
    <w:p w:rsidR="00D1695B" w:rsidRDefault="00D1695B">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r w:rsidRPr="00D1695B">
        <w:rPr>
          <w:b/>
        </w:rPr>
        <w:t>P</w:t>
      </w:r>
      <w:r>
        <w:t>rotocol – internetový protokol</w:t>
      </w:r>
    </w:p>
    <w:p w:rsidR="00D1695B" w:rsidRDefault="00D1695B" w:rsidP="00D1695B">
      <w:pPr>
        <w:pStyle w:val="NormalnytextDP"/>
        <w:tabs>
          <w:tab w:val="left" w:pos="851"/>
          <w:tab w:val="left" w:pos="1418"/>
        </w:tabs>
        <w:ind w:left="851" w:hanging="851"/>
        <w:jc w:val="left"/>
      </w:pPr>
      <w:r>
        <w:t>XML</w:t>
      </w:r>
      <w:r>
        <w:tab/>
        <w:t>e</w:t>
      </w:r>
      <w:r w:rsidRPr="00D1695B">
        <w:rPr>
          <w:b/>
        </w:rPr>
        <w:t>X</w:t>
      </w:r>
      <w:r>
        <w:t xml:space="preserve">tensible </w:t>
      </w:r>
      <w:r w:rsidRPr="00D1695B">
        <w:rPr>
          <w:b/>
        </w:rPr>
        <w:t>M</w:t>
      </w:r>
      <w:r>
        <w:t xml:space="preserve">arkup </w:t>
      </w:r>
      <w:r w:rsidRPr="00D1695B">
        <w:rPr>
          <w:b/>
        </w:rPr>
        <w:t>L</w:t>
      </w:r>
      <w:r>
        <w:t>anguage – rozšíriteľný značkovací jazyk</w:t>
      </w:r>
    </w:p>
    <w:p w:rsidR="00D1695B" w:rsidRDefault="00D1695B">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r w:rsidRPr="00D1695B">
        <w:rPr>
          <w:b/>
        </w:rPr>
        <w:t>M</w:t>
      </w:r>
      <w:r>
        <w:t xml:space="preserve">arkup </w:t>
      </w:r>
      <w:r w:rsidRPr="00D1695B">
        <w:rPr>
          <w:b/>
        </w:rPr>
        <w:t>L</w:t>
      </w:r>
      <w:r>
        <w:t>anguage – hypertextový značkovací jazyk</w:t>
      </w:r>
    </w:p>
    <w:p w:rsidR="00D1695B" w:rsidRDefault="00D1695B">
      <w:pPr>
        <w:pStyle w:val="NormalnytextDP"/>
        <w:tabs>
          <w:tab w:val="left" w:pos="851"/>
          <w:tab w:val="left" w:pos="1418"/>
        </w:tabs>
        <w:ind w:left="851" w:hanging="851"/>
        <w:jc w:val="left"/>
      </w:pPr>
      <w:r>
        <w:t>DOM</w:t>
      </w:r>
      <w:r>
        <w:tab/>
      </w:r>
      <w:r w:rsidRPr="00D1695B">
        <w:rPr>
          <w:b/>
        </w:rPr>
        <w:t>D</w:t>
      </w:r>
      <w:r>
        <w:t xml:space="preserve">ocument </w:t>
      </w:r>
      <w:r w:rsidRPr="00D1695B">
        <w:rPr>
          <w:b/>
        </w:rPr>
        <w:t>O</w:t>
      </w:r>
      <w:r>
        <w:t xml:space="preserve">bjekt </w:t>
      </w:r>
      <w:r w:rsidRPr="00D1695B">
        <w:rPr>
          <w:b/>
        </w:rPr>
        <w:t>M</w:t>
      </w:r>
      <w:r>
        <w:t>odel – objektový model dokumentu</w:t>
      </w:r>
    </w:p>
    <w:p w:rsidR="00D1695B" w:rsidRPr="00D1695B" w:rsidRDefault="00D1695B">
      <w:pPr>
        <w:pStyle w:val="NormalnytextDP"/>
        <w:tabs>
          <w:tab w:val="left" w:pos="851"/>
          <w:tab w:val="left" w:pos="1418"/>
        </w:tabs>
        <w:ind w:left="851" w:hanging="851"/>
        <w:jc w:val="left"/>
      </w:pPr>
      <w:r>
        <w:t>SAX</w:t>
      </w:r>
      <w:r>
        <w:tab/>
      </w:r>
      <w:r w:rsidRPr="00D1695B">
        <w:rPr>
          <w:b/>
        </w:rPr>
        <w:t>S</w:t>
      </w:r>
      <w:r>
        <w:t xml:space="preserve">imple </w:t>
      </w:r>
      <w:r w:rsidRPr="00D1695B">
        <w:rPr>
          <w:b/>
        </w:rPr>
        <w:t>A</w:t>
      </w:r>
      <w:r>
        <w:t xml:space="preserve">PI for </w:t>
      </w:r>
      <w:r w:rsidRPr="00D1695B">
        <w:rPr>
          <w:b/>
        </w:rPr>
        <w:t>X</w:t>
      </w:r>
      <w:r>
        <w:t>ML – API pre sekvenčný udalostne založený parser</w:t>
      </w:r>
    </w:p>
    <w:p w:rsidR="006D4AC1" w:rsidRPr="0073680C" w:rsidRDefault="006D4AC1">
      <w:pPr>
        <w:pStyle w:val="NormalnytextDP"/>
        <w:tabs>
          <w:tab w:val="left" w:pos="851"/>
          <w:tab w:val="left" w:pos="1418"/>
        </w:tabs>
        <w:ind w:left="851" w:hanging="851"/>
        <w:jc w:val="left"/>
      </w:pPr>
      <w:r>
        <w:t>NFC</w:t>
      </w:r>
      <w:r w:rsidR="00D1695B">
        <w:tab/>
      </w:r>
      <w:r w:rsidR="00D1695B" w:rsidRPr="00D1695B">
        <w:rPr>
          <w:b/>
        </w:rPr>
        <w:t>N</w:t>
      </w:r>
      <w:r w:rsidR="00D1695B">
        <w:t xml:space="preserve">ear </w:t>
      </w:r>
      <w:r w:rsidR="00D1695B" w:rsidRPr="00D1695B">
        <w:rPr>
          <w:b/>
        </w:rPr>
        <w:t>F</w:t>
      </w:r>
      <w:r w:rsidR="00D1695B">
        <w:t xml:space="preserve">ield </w:t>
      </w:r>
      <w:r w:rsidR="00D1695B" w:rsidRPr="00D1695B">
        <w:rPr>
          <w:b/>
        </w:rPr>
        <w:t>C</w:t>
      </w:r>
      <w:r w:rsidR="00D1695B">
        <w:t>ommunication – technológia bezdrôtovej komunikácie</w:t>
      </w:r>
    </w:p>
    <w:p w:rsidR="00FE327F" w:rsidRPr="0073680C" w:rsidRDefault="000C5ABE">
      <w:pPr>
        <w:pStyle w:val="NadpisKapitoly"/>
        <w:numPr>
          <w:ilvl w:val="0"/>
          <w:numId w:val="0"/>
        </w:numPr>
      </w:pPr>
      <w:bookmarkStart w:id="36" w:name="_Toc102191196"/>
      <w:bookmarkStart w:id="37" w:name="_Toc224306308"/>
      <w:bookmarkStart w:id="38" w:name="_Toc323074511"/>
      <w:r w:rsidRPr="0073680C">
        <w:lastRenderedPageBreak/>
        <w:t xml:space="preserve">Slovník </w:t>
      </w:r>
      <w:bookmarkEnd w:id="36"/>
      <w:r w:rsidRPr="0073680C">
        <w:t>termínov</w:t>
      </w:r>
      <w:bookmarkEnd w:id="37"/>
      <w:bookmarkEnd w:id="38"/>
    </w:p>
    <w:p w:rsidR="00A853E9" w:rsidRDefault="00E16228">
      <w:pPr>
        <w:pStyle w:val="NormalnytextDP"/>
        <w:spacing w:before="240"/>
        <w:ind w:left="567" w:hanging="567"/>
        <w:rPr>
          <w:bCs/>
        </w:rPr>
      </w:pPr>
      <w:r>
        <w:rPr>
          <w:b/>
          <w:bCs/>
        </w:rPr>
        <w:t xml:space="preserve">Operačný systém </w:t>
      </w:r>
      <w:r>
        <w:rPr>
          <w:bCs/>
        </w:rPr>
        <w:t>je softvér, ktorý spravuje zdroje počítača a poskytuje programátorom rozhranie pre prístup k týmto zdrojom. Operačný systém tiež spracúvava dáta a a vstupy od používateľoa a odpovedá alokovaním</w:t>
      </w:r>
      <w:r w:rsidR="00A853E9">
        <w:rPr>
          <w:bCs/>
        </w:rPr>
        <w:t xml:space="preserve"> a spravovaním úloh a interných zdrojov počítača ako služby pre používateľa.</w:t>
      </w:r>
    </w:p>
    <w:p w:rsidR="00E16228" w:rsidRDefault="00E16228">
      <w:pPr>
        <w:pStyle w:val="NormalnytextDP"/>
        <w:spacing w:before="240"/>
        <w:ind w:left="567" w:hanging="567"/>
        <w:rPr>
          <w:bCs/>
        </w:rPr>
      </w:pPr>
      <w:r>
        <w:rPr>
          <w:b/>
          <w:bCs/>
        </w:rPr>
        <w:t>Používateľské rozhranie</w:t>
      </w:r>
      <w:r w:rsidR="00A853E9">
        <w:rPr>
          <w:b/>
          <w:bCs/>
        </w:rPr>
        <w:t xml:space="preserve"> </w:t>
      </w:r>
      <w:r w:rsidR="00A853E9">
        <w:rPr>
          <w:bCs/>
        </w:rPr>
        <w:t>sú programy a zariadenia, ktoré sú k dispozícií používateľovi systému na spracovanie dát.</w:t>
      </w:r>
    </w:p>
    <w:p w:rsidR="00E16228" w:rsidRPr="0073680C" w:rsidRDefault="00A853E9" w:rsidP="00E16228">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E16228" w:rsidRPr="00A853E9" w:rsidRDefault="00E16228">
      <w:pPr>
        <w:pStyle w:val="NormalnytextDP"/>
        <w:spacing w:before="240"/>
        <w:ind w:left="567" w:hanging="567"/>
        <w:rPr>
          <w:bCs/>
        </w:rPr>
      </w:pPr>
      <w:r>
        <w:rPr>
          <w:b/>
          <w:bCs/>
        </w:rPr>
        <w:t>Softvérový vývojový balíček</w:t>
      </w:r>
      <w:r w:rsidR="00A853E9">
        <w:rPr>
          <w:b/>
          <w:bCs/>
        </w:rPr>
        <w:t xml:space="preserve"> </w:t>
      </w:r>
      <w:r w:rsidR="00A853E9">
        <w:rPr>
          <w:bCs/>
        </w:rPr>
        <w:t>je súhrn nástrojov pre vývoj softvéru, ktorý umožňuje vytváranie aplikácií pre určitú platformu, framework, operačný systém.</w:t>
      </w:r>
    </w:p>
    <w:p w:rsidR="00A853E9" w:rsidRPr="00A853E9" w:rsidRDefault="00A853E9">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E16228" w:rsidRPr="007D64F0" w:rsidRDefault="00E16228">
      <w:pPr>
        <w:pStyle w:val="NormalnytextDP"/>
        <w:spacing w:before="240"/>
        <w:ind w:left="567" w:hanging="567"/>
        <w:rPr>
          <w:bCs/>
        </w:rPr>
      </w:pPr>
      <w:r>
        <w:rPr>
          <w:b/>
          <w:bCs/>
        </w:rPr>
        <w:t>Virtuálny stroj</w:t>
      </w:r>
      <w:r w:rsidR="007D64F0">
        <w:rPr>
          <w:bCs/>
        </w:rPr>
        <w:t xml:space="preserve"> je softvér, ktorý vytvára virtualizované prostredie medzi platformou počítača a operačným systémom, v ktorom koncový používateľ môže používať softvér na abstraktnom stroji.</w:t>
      </w:r>
    </w:p>
    <w:p w:rsidR="00E16228" w:rsidRPr="007D64F0" w:rsidRDefault="00E16228">
      <w:pPr>
        <w:pStyle w:val="NormalnytextDP"/>
        <w:spacing w:before="240"/>
        <w:ind w:left="567" w:hanging="567"/>
        <w:rPr>
          <w:bCs/>
        </w:rPr>
      </w:pPr>
      <w:r>
        <w:rPr>
          <w:b/>
          <w:bCs/>
        </w:rPr>
        <w:t>Framework</w:t>
      </w:r>
      <w:r w:rsidR="007D64F0">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20"/>
          <w:footerReference w:type="default" r:id="rId21"/>
          <w:pgSz w:w="11906" w:h="16838" w:code="9"/>
          <w:pgMar w:top="1418" w:right="1418" w:bottom="1418" w:left="1985" w:header="851" w:footer="680" w:gutter="0"/>
          <w:cols w:space="708"/>
          <w:docGrid w:linePitch="360"/>
        </w:sectPr>
      </w:pPr>
    </w:p>
    <w:p w:rsidR="00FE327F" w:rsidRDefault="000C5ABE">
      <w:pPr>
        <w:pStyle w:val="NadpisKapitoly"/>
        <w:numPr>
          <w:ilvl w:val="0"/>
          <w:numId w:val="0"/>
        </w:numPr>
      </w:pPr>
      <w:bookmarkStart w:id="39" w:name="_Toc224306309"/>
      <w:bookmarkStart w:id="40" w:name="_Toc323074512"/>
      <w:r w:rsidRPr="0073680C">
        <w:lastRenderedPageBreak/>
        <w:t>Úvod</w:t>
      </w:r>
      <w:bookmarkEnd w:id="31"/>
      <w:bookmarkEnd w:id="39"/>
      <w:bookmarkEnd w:id="40"/>
    </w:p>
    <w:p w:rsidR="00FB5AB7" w:rsidRDefault="00FB5AB7" w:rsidP="00DC558A">
      <w:pPr>
        <w:pStyle w:val="NormalnytextDP"/>
      </w:pPr>
      <w:r>
        <w:t>Rozmach smartfónov a</w:t>
      </w:r>
      <w:r w:rsidR="00DC558A">
        <w:t xml:space="preserve"> </w:t>
      </w:r>
      <w:r>
        <w:t xml:space="preserve">tabletov v poslednej dobe zmenil tieto zariadenia na neodeliteľnú súčasť ľudského života a predmety dennej potreby. Mobilný telefón je jediné zariadenie, ktoré skutočne ľudia nosia neustále so sebou, čo má veľký dopad na potenciál a možnosti možných programov, pre nich určené. Tento poznatok, spolu s fenoménom </w:t>
      </w:r>
      <w:r w:rsidR="005A5E2D">
        <w:t xml:space="preserve">internetu a dotykovým displejom, ktorý predstavuje skutočne prirodzenú formu interakcie so zariadením, </w:t>
      </w:r>
      <w:r>
        <w:t>z nich tvorí ideálny prostriedok komunikácie r</w:t>
      </w:r>
      <w:r w:rsidR="005A5E2D">
        <w:t>ô</w:t>
      </w:r>
      <w:r>
        <w:t>zneho druhu.</w:t>
      </w:r>
    </w:p>
    <w:p w:rsidR="00B34E35" w:rsidRDefault="00FB5AB7" w:rsidP="00FB5AB7">
      <w:pPr>
        <w:pStyle w:val="NormalnytextDP"/>
      </w:pPr>
      <w:r>
        <w:t>Neustály vývoj v hardvérovej oblasti podmie</w:t>
      </w:r>
      <w:r w:rsidR="00A4562A">
        <w:t>ň</w:t>
      </w:r>
      <w:r>
        <w:t xml:space="preserve">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w:t>
      </w:r>
      <w:r w:rsidR="00A4562A">
        <w:t xml:space="preserve">úplne </w:t>
      </w:r>
      <w:r>
        <w:t>nový programovací jazyk, ktorý by bol špecialne navrhnutý pre prácu v predsa stále hardvérovo ohraničených podmienkach.</w:t>
      </w:r>
    </w:p>
    <w:p w:rsidR="00FB5AB7" w:rsidRDefault="00FB5AB7" w:rsidP="00FB5AB7">
      <w:pPr>
        <w:pStyle w:val="NormalnytextDP"/>
      </w:pPr>
      <w:r>
        <w:t xml:space="preserve">Vývoj na poli dvoj a štvorjadrových </w:t>
      </w:r>
      <w:r w:rsidR="00B34E35">
        <w:t xml:space="preserve">ARM </w:t>
      </w:r>
      <w:r>
        <w:t>procesorov</w:t>
      </w:r>
      <w:r w:rsidR="00B34E35">
        <w:t xml:space="preserve"> predpovedá blízke</w:t>
      </w:r>
      <w:r w:rsidR="007165EA">
        <w:t xml:space="preserve">, zatiaľ </w:t>
      </w:r>
      <w:r w:rsidR="00B34E35">
        <w:t>aspoň čiastočné</w:t>
      </w:r>
      <w:r w:rsidR="007165EA">
        <w:t>,</w:t>
      </w:r>
      <w:r w:rsidR="00B34E35">
        <w:t xml:space="preserve"> zmazávanie rozdielov medzi mobilnými a stolnými verziami operačných systémov, kde jasným cieľom tohto snaženia je vytvorenie jedného roziahleho ekosystému pre počítače, tablety a smartfóny, a poskytovať tak celistvý </w:t>
      </w:r>
      <w:r w:rsidR="00DC558A">
        <w:t>používateľský zážitok</w:t>
      </w:r>
      <w:r w:rsidR="00B34E35">
        <w:t xml:space="preserve"> naprieč všetkými systémami.</w:t>
      </w:r>
    </w:p>
    <w:p w:rsidR="00B34E35" w:rsidRDefault="00B34E35" w:rsidP="00FB5AB7">
      <w:pPr>
        <w:pStyle w:val="NormalnytextDP"/>
      </w:pPr>
      <w:r>
        <w:t xml:space="preserve">Jedným z dominantých </w:t>
      </w:r>
      <w:r w:rsidR="007165EA">
        <w:t>prvkov pôsobiacich</w:t>
      </w:r>
      <w:r>
        <w:t xml:space="preserve"> na trhu mobilných operačných systémov je firma Google so svojo</w:t>
      </w:r>
      <w:r w:rsidR="00DC558A">
        <w:t>u</w:t>
      </w:r>
      <w:r>
        <w:t xml:space="preserve"> platformou Android. Otvorenosť a</w:t>
      </w:r>
      <w:r w:rsidR="00DC558A">
        <w:t xml:space="preserve"> </w:t>
      </w:r>
      <w:r>
        <w:t>mnohé iné kvality platformy</w:t>
      </w:r>
      <w:r w:rsidR="00DC558A">
        <w:t xml:space="preserve"> sa</w:t>
      </w:r>
      <w:r>
        <w:t xml:space="preserve"> </w:t>
      </w:r>
      <w:r w:rsidR="00DC558A">
        <w:t>pričinili o rozšírenie smartfónov a rozmach systému do takej miery</w:t>
      </w:r>
      <w:r>
        <w:t xml:space="preserve">, kde </w:t>
      </w:r>
      <w:r w:rsidR="00DC558A">
        <w:t>každý druhý smartfón je ovládaný práve týmto operačným systémom.</w:t>
      </w:r>
    </w:p>
    <w:p w:rsidR="0043791B" w:rsidRDefault="0043791B" w:rsidP="00FB5AB7">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F56241" w:rsidRDefault="00F56241" w:rsidP="00FB5AB7">
      <w:pPr>
        <w:pStyle w:val="NormalnytextDP"/>
      </w:pPr>
      <w:r>
        <w:t xml:space="preserve">Cieľom práce bolo vytvoriť aplikáciu pre platformu Android, ktorá bude svojou funkcionalitou schopná vykonávať inventúru. Inventúra sa bude vykonávať zoskenovaním 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F56241" w:rsidRDefault="00F56241" w:rsidP="00FB5AB7">
      <w:pPr>
        <w:pStyle w:val="NormalnytextDP"/>
      </w:pPr>
      <w:r>
        <w:t>Informačné zdroje boli čerpané hlavne z</w:t>
      </w:r>
      <w:r w:rsidR="00542885">
        <w:t xml:space="preserve"> </w:t>
      </w:r>
      <w:r>
        <w:t>návodov a</w:t>
      </w:r>
      <w:r w:rsidR="00542885">
        <w:t xml:space="preserve"> </w:t>
      </w:r>
      <w:r>
        <w:t>príručiek z</w:t>
      </w:r>
      <w:r w:rsidR="00542885">
        <w:t xml:space="preserve"> </w:t>
      </w:r>
      <w:r>
        <w:t>oficiálnej webstránky pre vývoj</w:t>
      </w:r>
      <w:r w:rsidR="00542885">
        <w:t>á</w:t>
      </w:r>
      <w:r>
        <w:t xml:space="preserve">rov pre </w:t>
      </w:r>
      <w:r w:rsidR="00542885">
        <w:t>A</w:t>
      </w:r>
      <w:r>
        <w:t xml:space="preserve">ndroid </w:t>
      </w:r>
      <w:hyperlink r:id="rId22" w:history="1">
        <w:r w:rsidR="00542885" w:rsidRPr="005057D4">
          <w:rPr>
            <w:rStyle w:val="Hyperlink"/>
            <w:rFonts w:ascii="Courier" w:hAnsi="Courier"/>
          </w:rPr>
          <w:t>http://developer.android.com</w:t>
        </w:r>
      </w:hyperlink>
      <w:r>
        <w:t>.</w:t>
      </w:r>
      <w:r w:rsidR="00542885">
        <w:t xml:space="preserve"> Jednotlivé bežné problémy pri vývoji aplikácie boli riešené a konzultované na diskusnom fóre </w:t>
      </w:r>
      <w:hyperlink r:id="rId23" w:history="1">
        <w:r w:rsidR="00542885" w:rsidRPr="00542885">
          <w:rPr>
            <w:rStyle w:val="Hyperlink"/>
            <w:rFonts w:ascii="Courier" w:hAnsi="Courier"/>
          </w:rPr>
          <w:t>http://stackoverflow.com</w:t>
        </w:r>
      </w:hyperlink>
      <w:r w:rsidR="00542885">
        <w:t>, na ktoré prispievajú aj členovia z oficiálneho Android tímu.</w:t>
      </w:r>
    </w:p>
    <w:p w:rsidR="00542885" w:rsidRDefault="00C50174" w:rsidP="00FB5AB7">
      <w:pPr>
        <w:pStyle w:val="NormalnytextDP"/>
      </w:pPr>
      <w:r>
        <w:t>Na začiatku</w:t>
      </w:r>
      <w:r w:rsidR="00542885">
        <w:t xml:space="preserve"> sa práca venuje teórií QR kódov</w:t>
      </w:r>
      <w:r>
        <w:t>, ich možnostiam, štruktúre a zloženiu.</w:t>
      </w:r>
      <w:r w:rsidR="00B26750">
        <w:t xml:space="preserve"> Nasleduje opis vzniku a teória architektúry platformy Android. Neskoršie kapitoly sú venované možnostiam vytvárania aplikácií a nástrojom, ktoré toto umožňujú a prácu uľahčujú.</w:t>
      </w:r>
      <w:r w:rsidR="00A176E4">
        <w:t xml:space="preserve"> Ďalej sa pojednáva o zložení a štruktúre samotnej aplikácie, hlavných komponentoch</w:t>
      </w:r>
      <w:r w:rsidR="006963EC">
        <w:tab/>
        <w:t>a iných prvkoch skladby. Nasledujúce kapitoly sa venujú analýz</w:t>
      </w:r>
      <w:r w:rsidR="001F232C">
        <w:t>e</w:t>
      </w:r>
      <w:r w:rsidR="006963EC">
        <w:t xml:space="preserve"> a samotnému riešeniu zadanej úlohy, jeho popisu</w:t>
      </w:r>
      <w:r w:rsidR="001F232C">
        <w:t xml:space="preserve"> a</w:t>
      </w:r>
      <w:r w:rsidR="006963EC">
        <w:t xml:space="preserve"> problémoch pri procese v</w:t>
      </w:r>
      <w:r w:rsidR="001F232C">
        <w:t>ývoja. V závere práca obsahuje zhrnutie problematiky, zistených problémov a vyskúmaných riešení na tieto problémy.</w:t>
      </w:r>
    </w:p>
    <w:p w:rsidR="00FE327F" w:rsidRPr="0073680C" w:rsidRDefault="000C5ABE">
      <w:pPr>
        <w:pStyle w:val="NadpisKapitoly"/>
      </w:pPr>
      <w:bookmarkStart w:id="41" w:name="_Ref101955923"/>
      <w:bookmarkStart w:id="42" w:name="_Toc102191182"/>
      <w:bookmarkStart w:id="43" w:name="_Toc224306310"/>
      <w:bookmarkStart w:id="44" w:name="_Toc323074513"/>
      <w:r w:rsidRPr="0073680C">
        <w:lastRenderedPageBreak/>
        <w:t>Formulácia úlohy</w:t>
      </w:r>
      <w:bookmarkEnd w:id="41"/>
      <w:bookmarkEnd w:id="42"/>
      <w:bookmarkEnd w:id="43"/>
      <w:bookmarkEnd w:id="44"/>
    </w:p>
    <w:p w:rsidR="0034445C" w:rsidRDefault="00D265E9" w:rsidP="00D265E9">
      <w:pPr>
        <w:ind w:firstLine="432"/>
      </w:pPr>
      <w:r>
        <w:t>Úlohou bakalárskej práce je vytvoriť aplikáciu inventárneho systému pre platformu Google Android.</w:t>
      </w:r>
    </w:p>
    <w:p w:rsidR="00D265E9" w:rsidRDefault="00D265E9" w:rsidP="00D265E9">
      <w:pPr>
        <w:ind w:firstLine="432"/>
      </w:pPr>
      <w:r>
        <w:t xml:space="preserve"> Je potrebné naštudovať možnosti vytvárania aplikacií, nainštalovať vývojové prostredie Eclipse a vývojové prostr</w:t>
      </w:r>
      <w:r w:rsidR="000556CA">
        <w:t>i</w:t>
      </w:r>
      <w:r>
        <w:t>ed</w:t>
      </w:r>
      <w:r w:rsidR="000556CA">
        <w:t>ky</w:t>
      </w:r>
      <w:r>
        <w:t xml:space="preserve"> pre platformu Android.</w:t>
      </w:r>
    </w:p>
    <w:p w:rsidR="000D70A7" w:rsidRDefault="00D265E9" w:rsidP="00912FB4">
      <w:pPr>
        <w:ind w:firstLine="432"/>
      </w:pPr>
      <w:r>
        <w:t>Aplikácia má mať schopnosť stiahnuť zoznam miestností a</w:t>
      </w:r>
      <w:r w:rsidR="00E11EE7">
        <w:t xml:space="preserve"> </w:t>
      </w:r>
      <w:r>
        <w:t xml:space="preserve">ich obsah zo strany servera. Musí poskytnúť voľbu miestnosti a následne zobraziť zoznam inventára, ktorý sa počas inventúry identifikuje. </w:t>
      </w:r>
    </w:p>
    <w:p w:rsidR="0069647B" w:rsidRDefault="00D265E9" w:rsidP="00912FB4">
      <w:pPr>
        <w:ind w:firstLine="432"/>
      </w:pPr>
      <w:r>
        <w:t>V zozname označí aplikácia všetok majetok za chýbajúci. Aplikácia musí byť schopná načítať QR kód prostredníctvom kamery a rozlíšiť jeho obsah, ktorý je v pevne definovanom formáte. Po identifikácií objektu (ma</w:t>
      </w:r>
      <w:r w:rsidR="0069647B">
        <w:t>jetku) ho zvýrazní symbolom OK.</w:t>
      </w:r>
    </w:p>
    <w:p w:rsidR="000D70A7" w:rsidRDefault="0069647B" w:rsidP="00912FB4">
      <w:pPr>
        <w:ind w:firstLine="432"/>
      </w:pPr>
      <w:r>
        <w:t>Riešenie</w:t>
      </w:r>
      <w:r w:rsidR="00D265E9">
        <w:t xml:space="preserve"> by mal</w:t>
      </w:r>
      <w:r>
        <w:t>o</w:t>
      </w:r>
      <w:r w:rsidR="00D265E9">
        <w:t xml:space="preserve"> poskytovať možnosť filtrovania výpisu na základe kritérií: všetko, iba chýbajúce, iba OK.</w:t>
      </w:r>
      <w:r w:rsidR="0034445C">
        <w:t xml:space="preserve"> </w:t>
      </w:r>
    </w:p>
    <w:p w:rsidR="009A1E63" w:rsidRPr="009A1E63" w:rsidRDefault="00D265E9" w:rsidP="009A1E63">
      <w:pPr>
        <w:ind w:firstLine="432"/>
      </w:pPr>
      <w:r>
        <w:t>Aplikácia by mala poskytnúť možnosť exportovania inventárneho zoznamu z jeho stavom prostredníctvom e-mailu.</w:t>
      </w:r>
    </w:p>
    <w:p w:rsidR="006D0869" w:rsidRDefault="006D0869" w:rsidP="00042442">
      <w:pPr>
        <w:pStyle w:val="NormalnytextDP"/>
      </w:pPr>
      <w:bookmarkStart w:id="45" w:name="_Ref101952784"/>
      <w:bookmarkStart w:id="46" w:name="_Ref101960788"/>
      <w:bookmarkStart w:id="47" w:name="_Toc102191183"/>
    </w:p>
    <w:p w:rsidR="00042442" w:rsidRDefault="00042442" w:rsidP="00042442">
      <w:pPr>
        <w:pStyle w:val="NadpisKapitoly"/>
      </w:pPr>
      <w:bookmarkStart w:id="48" w:name="_Toc323074514"/>
      <w:r>
        <w:lastRenderedPageBreak/>
        <w:t>QR kódy</w:t>
      </w:r>
      <w:bookmarkEnd w:id="48"/>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32D751A0" wp14:editId="0963320F">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4">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49" w:name="_Toc323074585"/>
      <w:r>
        <w:t xml:space="preserve">Obr. </w:t>
      </w:r>
      <w:fldSimple w:instr=" SEQ Obr. \* ARABIC ">
        <w:r w:rsidR="00610399">
          <w:rPr>
            <w:noProof/>
          </w:rPr>
          <w:t>1</w:t>
        </w:r>
      </w:fldSimple>
      <w:r w:rsidR="00E2165E">
        <w:rPr>
          <w:noProof/>
        </w:rPr>
        <w:tab/>
      </w:r>
      <w:r>
        <w:t>Ukážka QR kódu</w:t>
      </w:r>
      <w:bookmarkEnd w:id="49"/>
    </w:p>
    <w:p w:rsidR="006D0869" w:rsidRDefault="006D0869" w:rsidP="006D0869">
      <w:pPr>
        <w:pStyle w:val="PodNadpisKapitoly"/>
      </w:pPr>
      <w:bookmarkStart w:id="50" w:name="_Toc323074515"/>
      <w:r>
        <w:t>Možnosti QR kódu</w:t>
      </w:r>
      <w:bookmarkEnd w:id="50"/>
    </w:p>
    <w:p w:rsidR="006D0869" w:rsidRDefault="006D0869" w:rsidP="006D0869">
      <w:pPr>
        <w:pStyle w:val="NormalnytextDP"/>
        <w:rPr>
          <w:noProof/>
          <w:lang w:eastAsia="sk-SK"/>
        </w:rPr>
      </w:pPr>
      <w:r>
        <w:t>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3D840F23" wp14:editId="0E459992">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5">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1" w:name="_Toc323074586"/>
      <w:r>
        <w:t xml:space="preserve">Obr. </w:t>
      </w:r>
      <w:fldSimple w:instr=" SEQ Obr. \* ARABIC ">
        <w:r w:rsidR="00610399">
          <w:rPr>
            <w:noProof/>
          </w:rPr>
          <w:t>2</w:t>
        </w:r>
      </w:fldSimple>
      <w:r w:rsidR="00E2165E">
        <w:rPr>
          <w:noProof/>
        </w:rPr>
        <w:tab/>
      </w:r>
      <w:r>
        <w:t>Porovnanie kódov</w:t>
      </w:r>
      <w:bookmarkEnd w:id="51"/>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2" w:name="_Toc323074615"/>
      <w:r>
        <w:t xml:space="preserve">Tab. </w:t>
      </w:r>
      <w:fldSimple w:instr=" SEQ Tab. \* ARABIC ">
        <w:r w:rsidR="00E67006">
          <w:rPr>
            <w:noProof/>
          </w:rPr>
          <w:t>1</w:t>
        </w:r>
      </w:fldSimple>
      <w:r w:rsidR="00E2165E">
        <w:rPr>
          <w:noProof/>
        </w:rPr>
        <w:tab/>
      </w:r>
      <w:r>
        <w:t>Kapacita QR kódov</w:t>
      </w:r>
      <w:bookmarkEnd w:id="52"/>
    </w:p>
    <w:p w:rsidR="006D0869" w:rsidRDefault="006D0869" w:rsidP="006D0869">
      <w:pPr>
        <w:pStyle w:val="PodNadpisKapitoly"/>
      </w:pPr>
      <w:bookmarkStart w:id="53" w:name="_Toc323074516"/>
      <w:r>
        <w:lastRenderedPageBreak/>
        <w:t>Štruktúra</w:t>
      </w:r>
      <w:bookmarkEnd w:id="53"/>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1F212013" wp14:editId="54D84EEB">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4" w:name="_Toc323074587"/>
      <w:r>
        <w:t xml:space="preserve">Obr. </w:t>
      </w:r>
      <w:fldSimple w:instr=" SEQ Obr. \* ARABIC ">
        <w:r w:rsidR="00610399">
          <w:rPr>
            <w:noProof/>
          </w:rPr>
          <w:t>3</w:t>
        </w:r>
      </w:fldSimple>
      <w:r w:rsidR="00E2165E">
        <w:rPr>
          <w:noProof/>
        </w:rPr>
        <w:tab/>
      </w:r>
      <w:r>
        <w:t>Štruktúra QR kódu</w:t>
      </w:r>
      <w:bookmarkEnd w:id="54"/>
    </w:p>
    <w:p w:rsidR="006D0869" w:rsidRDefault="006D0869" w:rsidP="006D0869">
      <w:pPr>
        <w:pStyle w:val="PodNadpisKapitoly"/>
      </w:pPr>
      <w:bookmarkStart w:id="55" w:name="_Toc323074517"/>
      <w:r>
        <w:t>Korekcia chýb</w:t>
      </w:r>
      <w:bookmarkEnd w:id="55"/>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09587B4B" wp14:editId="227EB1A2">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7">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6" w:name="_Toc323074588"/>
      <w:r>
        <w:t xml:space="preserve">Obr. </w:t>
      </w:r>
      <w:fldSimple w:instr=" SEQ Obr. \* ARABIC ">
        <w:r w:rsidR="00610399">
          <w:rPr>
            <w:noProof/>
          </w:rPr>
          <w:t>4</w:t>
        </w:r>
      </w:fldSimple>
      <w:r w:rsidR="00E2165E">
        <w:rPr>
          <w:noProof/>
        </w:rPr>
        <w:tab/>
      </w:r>
      <w:r>
        <w:t>Poškodený QR kód</w:t>
      </w:r>
      <w:bookmarkEnd w:id="56"/>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71714EF8" wp14:editId="22EF6600">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8">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7" w:name="_Toc323074589"/>
      <w:r>
        <w:t xml:space="preserve">Obr. </w:t>
      </w:r>
      <w:fldSimple w:instr=" SEQ Obr. \* ARABIC ">
        <w:r w:rsidR="00610399">
          <w:rPr>
            <w:noProof/>
          </w:rPr>
          <w:t>5</w:t>
        </w:r>
      </w:fldSimple>
      <w:r w:rsidR="00F54888">
        <w:rPr>
          <w:noProof/>
        </w:rPr>
        <w:t xml:space="preserve">   </w:t>
      </w:r>
      <w:r>
        <w:t xml:space="preserve"> Umelecké stvárnenie QR kódu</w:t>
      </w:r>
      <w:bookmarkEnd w:id="57"/>
    </w:p>
    <w:p w:rsidR="00E51F07" w:rsidRDefault="00E51F07" w:rsidP="00E51F07">
      <w:pPr>
        <w:pStyle w:val="NadpisKapitoly"/>
      </w:pPr>
      <w:bookmarkStart w:id="58" w:name="_Toc323074518"/>
      <w:r>
        <w:lastRenderedPageBreak/>
        <w:t>Operačný systém Google Android</w:t>
      </w:r>
      <w:bookmarkEnd w:id="58"/>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5528C2AC" wp14:editId="17C134ED">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9">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59" w:name="_Toc323074590"/>
      <w:r>
        <w:t xml:space="preserve">Obr. </w:t>
      </w:r>
      <w:fldSimple w:instr=" SEQ Obr. \* ARABIC ">
        <w:r w:rsidR="00610399">
          <w:rPr>
            <w:noProof/>
          </w:rPr>
          <w:t>6</w:t>
        </w:r>
      </w:fldSimple>
      <w:r>
        <w:t xml:space="preserve">    Logo operačného systému</w:t>
      </w:r>
      <w:bookmarkEnd w:id="59"/>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0" w:name="_Toc323074519"/>
      <w:r>
        <w:rPr>
          <w:shd w:val="clear" w:color="auto" w:fill="FFFFFF"/>
        </w:rPr>
        <w:t>Architektúra</w:t>
      </w:r>
      <w:bookmarkEnd w:id="60"/>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6A1825E9" wp14:editId="3B73563A">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1" w:name="_Toc323074591"/>
      <w:r>
        <w:t xml:space="preserve">Obr. </w:t>
      </w:r>
      <w:fldSimple w:instr=" SEQ Obr. \* ARABIC ">
        <w:r w:rsidR="00610399">
          <w:rPr>
            <w:noProof/>
          </w:rPr>
          <w:t>7</w:t>
        </w:r>
      </w:fldSimple>
      <w:r w:rsidR="00B95124">
        <w:tab/>
      </w:r>
      <w:r>
        <w:t>Architektúra operačného systému Android</w:t>
      </w:r>
      <w:r w:rsidR="003E6AFA">
        <w:t xml:space="preserve"> [29]</w:t>
      </w:r>
      <w:bookmarkEnd w:id="61"/>
    </w:p>
    <w:p w:rsidR="00164611" w:rsidRDefault="00164611" w:rsidP="00164611">
      <w:pPr>
        <w:pStyle w:val="PodNadpis3uroven"/>
      </w:pPr>
      <w:bookmarkStart w:id="62" w:name="_Toc323074520"/>
      <w:r>
        <w:t>Linuxové jadro</w:t>
      </w:r>
      <w:bookmarkEnd w:id="62"/>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vo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31"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2"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X Window System a ani úplnú sadu</w:t>
      </w:r>
      <w:r w:rsidRPr="00E640ED">
        <w:rPr>
          <w:rStyle w:val="apple-converted-space"/>
          <w:rFonts w:ascii="Times New Roman" w:hAnsi="Times New Roman" w:cs="Times New Roman"/>
          <w:color w:val="auto"/>
        </w:rPr>
        <w:t> </w:t>
      </w:r>
      <w:hyperlink r:id="rId33"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4"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3" w:name="_Toc323074521"/>
      <w:r>
        <w:t>Knižnice</w:t>
      </w:r>
      <w:bookmarkEnd w:id="63"/>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5"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rsidR="002C38C3">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5D7C6D" w:rsidP="00164611">
      <w:pPr>
        <w:numPr>
          <w:ilvl w:val="0"/>
          <w:numId w:val="16"/>
        </w:numPr>
        <w:shd w:val="clear" w:color="auto" w:fill="FFFFFF"/>
        <w:spacing w:before="100" w:beforeAutospacing="1" w:after="24"/>
        <w:ind w:left="384"/>
      </w:pPr>
      <w:hyperlink r:id="rId36"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37"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38"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5D7C6D" w:rsidP="00164611">
      <w:pPr>
        <w:numPr>
          <w:ilvl w:val="0"/>
          <w:numId w:val="16"/>
        </w:numPr>
        <w:shd w:val="clear" w:color="auto" w:fill="FFFFFF"/>
        <w:spacing w:before="100" w:beforeAutospacing="1" w:after="24"/>
        <w:ind w:left="384"/>
      </w:pPr>
      <w:hyperlink r:id="rId39"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0" w:tooltip="Relačná databáza" w:history="1">
        <w:r w:rsidR="00164611" w:rsidRPr="00164611">
          <w:rPr>
            <w:rStyle w:val="Hyperlink"/>
            <w:color w:val="auto"/>
            <w:u w:val="none"/>
          </w:rPr>
          <w:t>relačným databázam</w:t>
        </w:r>
      </w:hyperlink>
    </w:p>
    <w:p w:rsidR="00164611" w:rsidRPr="00164611" w:rsidRDefault="005D7C6D" w:rsidP="00164611">
      <w:pPr>
        <w:numPr>
          <w:ilvl w:val="0"/>
          <w:numId w:val="16"/>
        </w:numPr>
        <w:shd w:val="clear" w:color="auto" w:fill="FFFFFF"/>
        <w:spacing w:before="100" w:beforeAutospacing="1" w:after="24"/>
        <w:ind w:left="384"/>
      </w:pPr>
      <w:hyperlink r:id="rId41"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2" w:tooltip="Secure socket layer (stránka neexistuje)" w:history="1">
        <w:r w:rsidR="00164611" w:rsidRPr="00164611">
          <w:rPr>
            <w:rStyle w:val="Hyperlink"/>
            <w:color w:val="auto"/>
            <w:u w:val="none"/>
          </w:rPr>
          <w:t>secure socket layer</w:t>
        </w:r>
      </w:hyperlink>
    </w:p>
    <w:p w:rsidR="00164611" w:rsidRPr="00164611" w:rsidRDefault="005D7C6D" w:rsidP="00164611">
      <w:pPr>
        <w:numPr>
          <w:ilvl w:val="0"/>
          <w:numId w:val="16"/>
        </w:numPr>
        <w:shd w:val="clear" w:color="auto" w:fill="FFFFFF"/>
        <w:spacing w:before="100" w:beforeAutospacing="1" w:after="24"/>
        <w:ind w:left="384"/>
      </w:pPr>
      <w:hyperlink r:id="rId43"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5D7C6D" w:rsidP="004C3EFF">
      <w:pPr>
        <w:numPr>
          <w:ilvl w:val="0"/>
          <w:numId w:val="16"/>
        </w:numPr>
        <w:shd w:val="clear" w:color="auto" w:fill="FFFFFF"/>
        <w:spacing w:before="100" w:beforeAutospacing="1" w:after="24"/>
        <w:ind w:left="384"/>
      </w:pPr>
      <w:hyperlink r:id="rId44"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4" w:name="_Toc323074522"/>
      <w:r>
        <w:t>Android Runtime</w:t>
      </w:r>
      <w:bookmarkEnd w:id="64"/>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5"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2C38C3" w:rsidP="00186708">
      <w:pPr>
        <w:shd w:val="clear" w:color="auto" w:fill="FFFFFF"/>
        <w:spacing w:before="100" w:beforeAutospacing="1" w:after="24"/>
        <w:ind w:left="24" w:firstLine="696"/>
        <w:rPr>
          <w:shd w:val="clear" w:color="auto" w:fill="FFFFFF"/>
        </w:rPr>
      </w:pPr>
      <w:r>
        <w:t>Virtuálny stroj Dalvik</w:t>
      </w:r>
      <w:r w:rsidR="004C3EFF" w:rsidRPr="004C3EFF">
        <w:rPr>
          <w:shd w:val="clear" w:color="auto" w:fill="FFFFFF"/>
        </w:rPr>
        <w:t xml:space="preserve"> je</w:t>
      </w:r>
      <w:r w:rsidR="004C3EFF">
        <w:rPr>
          <w:shd w:val="clear" w:color="auto" w:fill="FFFFFF"/>
        </w:rPr>
        <w:t xml:space="preserve"> </w:t>
      </w:r>
      <w:hyperlink r:id="rId46"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47"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48"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49"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0"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1"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2"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3"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4"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5"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sidR="002C38C3">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6"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5" w:name="_Toc323074523"/>
      <w:r>
        <w:rPr>
          <w:shd w:val="clear" w:color="auto" w:fill="FFFFFF"/>
        </w:rPr>
        <w:t>Aplikačný framework</w:t>
      </w:r>
      <w:bookmarkEnd w:id="65"/>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na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a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57"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58"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59"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6" w:name="_Toc323074524"/>
      <w:r>
        <w:t>Aplikácie</w:t>
      </w:r>
      <w:bookmarkEnd w:id="66"/>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Najvyššiu vrstvu systému 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0"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7" w:name="_Toc323074525"/>
      <w:r>
        <w:rPr>
          <w:shd w:val="clear" w:color="auto" w:fill="FFFFFF"/>
        </w:rPr>
        <w:lastRenderedPageBreak/>
        <w:t>Analýza možností vytvárania aplikácií pre platformu Android</w:t>
      </w:r>
      <w:bookmarkEnd w:id="67"/>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8" w:name="_Toc323074526"/>
      <w:r>
        <w:t xml:space="preserve">Android </w:t>
      </w:r>
      <w:r w:rsidR="00E67006">
        <w:t xml:space="preserve">softvérový </w:t>
      </w:r>
      <w:r>
        <w:t>vývojový balíček</w:t>
      </w:r>
      <w:bookmarkEnd w:id="68"/>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69" w:name="_Toc323074616"/>
      <w:r>
        <w:t xml:space="preserve">Tab. </w:t>
      </w:r>
      <w:fldSimple w:instr=" SEQ Tab. \* ARABIC ">
        <w:r>
          <w:rPr>
            <w:noProof/>
          </w:rPr>
          <w:t>2</w:t>
        </w:r>
      </w:fldSimple>
      <w:r w:rsidR="009F13BA">
        <w:tab/>
      </w:r>
      <w:r>
        <w:t>Tabuľka stupňov aplikačných rozhraní</w:t>
      </w:r>
      <w:bookmarkEnd w:id="69"/>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0" w:name="_Toc323074527"/>
      <w:r>
        <w:t>Vývojové nástroje</w:t>
      </w:r>
      <w:bookmarkEnd w:id="70"/>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w:t>
      </w:r>
      <w:r w:rsidR="006873C6">
        <w:rPr>
          <w:color w:val="000000"/>
        </w:rPr>
        <w:t>o</w:t>
      </w:r>
      <w:r>
        <w:rPr>
          <w:color w:val="000000"/>
        </w:rPr>
        <w:t xml:space="preserve"> </w:t>
      </w:r>
      <w:r w:rsidR="006873C6">
        <w:rPr>
          <w:color w:val="000000"/>
        </w:rPr>
        <w:t xml:space="preserve">vývojovom </w:t>
      </w:r>
      <w:r>
        <w:rPr>
          <w:color w:val="000000"/>
        </w:rPr>
        <w:t>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1" w:name="_Toc323074528"/>
      <w:r>
        <w:t>Debugovanie</w:t>
      </w:r>
      <w:bookmarkEnd w:id="71"/>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2" w:name="_Toc323074529"/>
      <w:r>
        <w:t>Virtuálne zariadenie</w:t>
      </w:r>
      <w:bookmarkEnd w:id="72"/>
    </w:p>
    <w:p w:rsidR="0056509D" w:rsidRDefault="00264040" w:rsidP="00A00807">
      <w:pPr>
        <w:pStyle w:val="BodyText"/>
        <w:spacing w:line="360" w:lineRule="auto"/>
        <w:ind w:firstLine="654"/>
        <w:rPr>
          <w:color w:val="000000"/>
        </w:rPr>
      </w:pPr>
      <w:r>
        <w:rPr>
          <w:color w:val="000000"/>
        </w:rPr>
        <w:t>S</w:t>
      </w:r>
      <w:r w:rsidR="006873C6">
        <w:rPr>
          <w:color w:val="000000"/>
        </w:rPr>
        <w:t xml:space="preserve">právca Android Virtual Device </w:t>
      </w:r>
      <w:r w:rsidR="004F2A1F">
        <w:rPr>
          <w:color w:val="000000"/>
        </w:rPr>
        <w:t>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2BFCF34" wp14:editId="237CD974">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1">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3" w:name="_Toc323074592"/>
      <w:r>
        <w:t xml:space="preserve">Obr. </w:t>
      </w:r>
      <w:fldSimple w:instr=" SEQ Obr. \* ARABIC ">
        <w:r w:rsidR="00610399">
          <w:rPr>
            <w:noProof/>
          </w:rPr>
          <w:t>8</w:t>
        </w:r>
      </w:fldSimple>
      <w:r w:rsidR="009F13BA">
        <w:rPr>
          <w:noProof/>
        </w:rPr>
        <w:tab/>
      </w:r>
      <w:r>
        <w:t>Android virtuálne zariadenie</w:t>
      </w:r>
      <w:bookmarkEnd w:id="73"/>
    </w:p>
    <w:p w:rsidR="004F2A1F" w:rsidRDefault="00264040" w:rsidP="0056509D">
      <w:pPr>
        <w:pStyle w:val="BodyText"/>
        <w:spacing w:line="360" w:lineRule="auto"/>
        <w:rPr>
          <w:color w:val="000000"/>
        </w:rPr>
      </w:pPr>
      <w:r>
        <w:rPr>
          <w:color w:val="000000"/>
        </w:rPr>
        <w:t xml:space="preserve">Android </w:t>
      </w:r>
      <w:r w:rsidR="006873C6">
        <w:rPr>
          <w:color w:val="000000"/>
        </w:rPr>
        <w:t>v</w:t>
      </w:r>
      <w:r>
        <w:rPr>
          <w:color w:val="000000"/>
        </w:rPr>
        <w:t>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bookmarkStart w:id="74" w:name="_Toc323074530"/>
      <w:r>
        <w:lastRenderedPageBreak/>
        <w:t>Analýza štruktúry Android aplikácie</w:t>
      </w:r>
      <w:bookmarkEnd w:id="74"/>
    </w:p>
    <w:p w:rsidR="00186B6A" w:rsidRDefault="00186B6A" w:rsidP="00186B6A">
      <w:pPr>
        <w:pStyle w:val="PodNadpisKapitoly"/>
      </w:pPr>
      <w:bookmarkStart w:id="75" w:name="_Toc323074531"/>
      <w:r>
        <w:t>Komponenty</w:t>
      </w:r>
      <w:bookmarkEnd w:id="75"/>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bookmarkStart w:id="76" w:name="_Toc323074532"/>
      <w:r>
        <w:t>Aktivity</w:t>
      </w:r>
      <w:bookmarkEnd w:id="76"/>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07AF0FA2" wp14:editId="61F7812E">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2">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7" w:name="_Toc323074593"/>
      <w:r>
        <w:t xml:space="preserve">Obr. </w:t>
      </w:r>
      <w:fldSimple w:instr=" SEQ Obr. \* ARABIC ">
        <w:r w:rsidR="00610399">
          <w:rPr>
            <w:noProof/>
          </w:rPr>
          <w:t>9</w:t>
        </w:r>
      </w:fldSimple>
      <w:r w:rsidR="00BB73EE">
        <w:rPr>
          <w:noProof/>
        </w:rPr>
        <w:tab/>
      </w:r>
      <w:r>
        <w:t>Životný cyklus aktivity</w:t>
      </w:r>
      <w:r w:rsidR="005C2F6C">
        <w:t xml:space="preserve"> [32]</w:t>
      </w:r>
      <w:bookmarkEnd w:id="77"/>
    </w:p>
    <w:p w:rsidR="00186B6A" w:rsidRDefault="00186B6A" w:rsidP="00186B6A">
      <w:pPr>
        <w:pStyle w:val="PodNadpis3uroven"/>
      </w:pPr>
      <w:bookmarkStart w:id="78" w:name="_Toc323074533"/>
      <w:r>
        <w:t>Služby</w:t>
      </w:r>
      <w:bookmarkEnd w:id="78"/>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bookmarkStart w:id="79" w:name="_Toc323074534"/>
      <w:r>
        <w:t>Poskytovatelia obsahu</w:t>
      </w:r>
      <w:bookmarkEnd w:id="79"/>
    </w:p>
    <w:p w:rsidR="00FA2F59" w:rsidRDefault="00486800" w:rsidP="00FA2F59">
      <w:pPr>
        <w:pStyle w:val="NormalnytextDP"/>
      </w:pPr>
      <w:r>
        <w:t>Poskytovateľ obsahu spravuje zdieľané dáta. Dáta môžu byť uložené v súborovom systéme,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bookmarkStart w:id="80" w:name="_Toc323074535"/>
      <w:r>
        <w:t>Príjmače vysielania</w:t>
      </w:r>
      <w:bookmarkEnd w:id="80"/>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bookmarkStart w:id="81" w:name="_Toc323074536"/>
      <w:r>
        <w:t>Správy typu Intent</w:t>
      </w:r>
      <w:bookmarkEnd w:id="81"/>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BD558B" w:rsidRDefault="009644B7" w:rsidP="00BD558B">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BD558B">
      <w:pPr>
        <w:pStyle w:val="NormalnytextDP"/>
        <w:numPr>
          <w:ilvl w:val="0"/>
          <w:numId w:val="30"/>
        </w:numPr>
      </w:pPr>
      <w:r w:rsidRPr="00BD558B">
        <w:rPr>
          <w:b/>
        </w:rPr>
        <w:lastRenderedPageBreak/>
        <w:t>vysielanie</w:t>
      </w:r>
      <w:r w:rsidR="00BD558B">
        <w:t xml:space="preserve"> -</w:t>
      </w:r>
      <w:r>
        <w:t xml:space="preserve">správa je doručená pomocou </w:t>
      </w:r>
      <w:r w:rsidRPr="00BD558B">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bookmarkStart w:id="82" w:name="_Toc323074537"/>
      <w:r>
        <w:t>Používateľské rozhranie</w:t>
      </w:r>
      <w:bookmarkEnd w:id="82"/>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6F23BEEA" wp14:editId="496004DA">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bookmarkStart w:id="83" w:name="_Toc323074594"/>
      <w:r>
        <w:t xml:space="preserve">Obr. </w:t>
      </w:r>
      <w:fldSimple w:instr=" SEQ Obr. \* ARABIC ">
        <w:r w:rsidR="00610399">
          <w:rPr>
            <w:noProof/>
          </w:rPr>
          <w:t>10</w:t>
        </w:r>
      </w:fldSimple>
      <w:r>
        <w:tab/>
        <w:t>Ukážka používateľského rozhrania[28]</w:t>
      </w:r>
      <w:bookmarkEnd w:id="83"/>
    </w:p>
    <w:p w:rsidR="00A21F21" w:rsidRDefault="00A21F21" w:rsidP="00A21F21">
      <w:pPr>
        <w:pStyle w:val="PodNadpis3uroven"/>
      </w:pPr>
      <w:bookmarkStart w:id="84" w:name="_Toc323074538"/>
      <w:r>
        <w:t>Pohľady</w:t>
      </w:r>
      <w:bookmarkEnd w:id="84"/>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bookmarkStart w:id="85" w:name="_Toc323074539"/>
      <w:r>
        <w:t>Skupiny pohľadov</w:t>
      </w:r>
      <w:bookmarkEnd w:id="85"/>
    </w:p>
    <w:p w:rsidR="00D77340" w:rsidRDefault="00216253" w:rsidP="00216253">
      <w:pPr>
        <w:pStyle w:val="NormalnytextDP"/>
        <w:ind w:firstLine="576"/>
      </w:pPr>
      <w:r>
        <w:t xml:space="preserve">Trieda </w:t>
      </w:r>
      <w:r w:rsidRPr="00BD558B">
        <w:rPr>
          <w:rFonts w:ascii="Courier" w:hAnsi="Courier"/>
        </w:rPr>
        <w:t>ViewGroup</w:t>
      </w:r>
      <w:r>
        <w:t xml:space="preserve">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03A703FA" wp14:editId="39504D0F">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4">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bookmarkStart w:id="86" w:name="_Toc323074595"/>
      <w:r>
        <w:t xml:space="preserve">Obr. </w:t>
      </w:r>
      <w:fldSimple w:instr=" SEQ Obr. \* ARABIC ">
        <w:r w:rsidR="00610399">
          <w:rPr>
            <w:noProof/>
          </w:rPr>
          <w:t>11</w:t>
        </w:r>
      </w:fldSimple>
      <w:r w:rsidR="00F670DC">
        <w:tab/>
        <w:t>Príklad d</w:t>
      </w:r>
      <w:r>
        <w:t>efiníci</w:t>
      </w:r>
      <w:r w:rsidR="00F670DC">
        <w:t>e</w:t>
      </w:r>
      <w:r>
        <w:t xml:space="preserve"> rozmiestenani</w:t>
      </w:r>
      <w:r w:rsidR="00F670DC">
        <w:t>a</w:t>
      </w:r>
      <w:r>
        <w:t xml:space="preserve"> pomocou XML</w:t>
      </w:r>
      <w:bookmarkEnd w:id="86"/>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58A91DFA" wp14:editId="6AEFDE61">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5">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bookmarkStart w:id="87" w:name="_Toc323074596"/>
      <w:r>
        <w:t xml:space="preserve">Obr. </w:t>
      </w:r>
      <w:fldSimple w:instr=" SEQ Obr. \* ARABIC ">
        <w:r w:rsidR="00610399">
          <w:rPr>
            <w:noProof/>
          </w:rPr>
          <w:t>12</w:t>
        </w:r>
      </w:fldSimple>
      <w:r>
        <w:tab/>
      </w:r>
      <w:r w:rsidRPr="002C6980">
        <w:t>Schématický náhľad na hierarchiu</w:t>
      </w:r>
      <w:bookmarkEnd w:id="87"/>
    </w:p>
    <w:p w:rsidR="00186B6A" w:rsidRDefault="00186B6A" w:rsidP="00186B6A">
      <w:pPr>
        <w:pStyle w:val="PodNadpisKapitoly"/>
      </w:pPr>
      <w:bookmarkStart w:id="88" w:name="_Toc323074540"/>
      <w:r>
        <w:t>Manifest</w:t>
      </w:r>
      <w:bookmarkEnd w:id="88"/>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0F3311EC" wp14:editId="354346C1">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6">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bookmarkStart w:id="89" w:name="_Toc323074597"/>
      <w:r>
        <w:t xml:space="preserve">Obr. </w:t>
      </w:r>
      <w:fldSimple w:instr=" SEQ Obr. \* ARABIC ">
        <w:r w:rsidR="00610399">
          <w:rPr>
            <w:noProof/>
          </w:rPr>
          <w:t>13</w:t>
        </w:r>
      </w:fldSimple>
      <w:r>
        <w:tab/>
        <w:t>Ukážka manifestu</w:t>
      </w:r>
      <w:bookmarkEnd w:id="89"/>
    </w:p>
    <w:p w:rsidR="006B559A" w:rsidRDefault="006B559A" w:rsidP="00BD558B">
      <w:pPr>
        <w:pStyle w:val="NormalnytextDP"/>
      </w:pPr>
    </w:p>
    <w:p w:rsidR="006B559A" w:rsidRDefault="00632C9B" w:rsidP="00632C9B">
      <w:pPr>
        <w:pStyle w:val="NadpisKapitoly"/>
      </w:pPr>
      <w:bookmarkStart w:id="90" w:name="_Toc323074541"/>
      <w:r>
        <w:lastRenderedPageBreak/>
        <w:t>Analýza návrhu riešenia inventárneho systému</w:t>
      </w:r>
      <w:bookmarkEnd w:id="90"/>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 xml:space="preserve">Aplikácia má umožňovať vykonávať inventúru v určených  miestnostiach, ktorých zoznam a obsah je v preddefinovanom  tvare a formáte </w:t>
      </w:r>
      <w:r w:rsidR="00BD558B">
        <w:t xml:space="preserve">XML </w:t>
      </w:r>
      <w:r>
        <w:t>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 xml:space="preserve">Po ukončení procesu  inventúry, je možné výsledky inventúry exportovať pomocou skriptu vo formáte </w:t>
      </w:r>
      <w:r w:rsidR="00BD558B">
        <w:t xml:space="preserve">PHP </w:t>
      </w:r>
      <w:r>
        <w:t>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bookmarkStart w:id="91" w:name="_Toc323074542"/>
      <w:r>
        <w:lastRenderedPageBreak/>
        <w:t>Návrh riešenia</w:t>
      </w:r>
      <w:r w:rsidR="00A238A6">
        <w:t xml:space="preserve"> inventárneho systému</w:t>
      </w:r>
      <w:bookmarkEnd w:id="91"/>
    </w:p>
    <w:p w:rsidR="001D2649" w:rsidRDefault="00057161" w:rsidP="00CC4365">
      <w:pPr>
        <w:pStyle w:val="NormalnytextDP"/>
      </w:pPr>
      <w:r>
        <w:t xml:space="preserve">Aplikácia inventárneho systému je vytvorená pre verziu platformy 2.2 Froyo a vyššie. </w:t>
      </w:r>
    </w:p>
    <w:p w:rsidR="001D2649" w:rsidRDefault="001D2649" w:rsidP="001D2649">
      <w:pPr>
        <w:pStyle w:val="NormalnytextDP"/>
        <w:keepNext/>
        <w:ind w:firstLine="0"/>
        <w:jc w:val="center"/>
      </w:pPr>
      <w:r>
        <w:rPr>
          <w:noProof/>
          <w:lang w:eastAsia="sk-SK"/>
        </w:rPr>
        <w:drawing>
          <wp:inline distT="0" distB="0" distL="0" distR="0" wp14:anchorId="70FE208B" wp14:editId="60336ACE">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D2649" w:rsidRDefault="001D2649" w:rsidP="001D2649">
      <w:pPr>
        <w:pStyle w:val="Caption"/>
      </w:pPr>
      <w:bookmarkStart w:id="92" w:name="_Toc323074598"/>
      <w:r>
        <w:t xml:space="preserve">Obr. </w:t>
      </w:r>
      <w:fldSimple w:instr=" SEQ Obr. \* ARABIC ">
        <w:r w:rsidR="00610399">
          <w:rPr>
            <w:noProof/>
          </w:rPr>
          <w:t>14</w:t>
        </w:r>
      </w:fldSimple>
      <w:r>
        <w:tab/>
        <w:t>Ikona aplikácie</w:t>
      </w:r>
      <w:bookmarkEnd w:id="92"/>
    </w:p>
    <w:p w:rsidR="00E543FA" w:rsidRDefault="001D2649" w:rsidP="00E543FA">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E543FA" w:rsidRDefault="00E543FA" w:rsidP="00E543FA">
      <w:pPr>
        <w:pStyle w:val="NormalnytextDP"/>
        <w:keepNext/>
        <w:ind w:firstLine="0"/>
        <w:jc w:val="center"/>
      </w:pPr>
      <w:r>
        <w:rPr>
          <w:noProof/>
          <w:lang w:eastAsia="sk-SK"/>
        </w:rPr>
        <w:drawing>
          <wp:inline distT="0" distB="0" distL="0" distR="0" wp14:anchorId="219CB90A" wp14:editId="14736890">
            <wp:extent cx="2311858" cy="3859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314395" cy="3863854"/>
                    </a:xfrm>
                    <a:prstGeom prst="rect">
                      <a:avLst/>
                    </a:prstGeom>
                  </pic:spPr>
                </pic:pic>
              </a:graphicData>
            </a:graphic>
          </wp:inline>
        </w:drawing>
      </w:r>
    </w:p>
    <w:p w:rsidR="00E543FA" w:rsidRDefault="00E543FA" w:rsidP="00E543FA">
      <w:pPr>
        <w:pStyle w:val="Caption"/>
      </w:pPr>
      <w:bookmarkStart w:id="93" w:name="_Toc323074599"/>
      <w:r>
        <w:t xml:space="preserve">Obr. </w:t>
      </w:r>
      <w:fldSimple w:instr=" SEQ Obr. \* ARABIC ">
        <w:r w:rsidR="00610399">
          <w:rPr>
            <w:noProof/>
          </w:rPr>
          <w:t>15</w:t>
        </w:r>
      </w:fldSimple>
      <w:r>
        <w:tab/>
      </w:r>
      <w:r w:rsidRPr="000B1007">
        <w:t>Ukážka hlavného menu</w:t>
      </w:r>
      <w:bookmarkEnd w:id="93"/>
    </w:p>
    <w:p w:rsidR="005978A5" w:rsidRDefault="005978A5" w:rsidP="00E543FA">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534920" w:rsidRDefault="00534920" w:rsidP="00E543FA">
      <w:pPr>
        <w:pStyle w:val="NormalnytextDP"/>
      </w:pPr>
      <w:r>
        <w:t>Vykonávanie aktivít je lineárne sekvenčne za sebou, aj ked aplikácia poskytuje možnosť paralelnej inventúry vo viacerých miestnostiach.</w:t>
      </w:r>
    </w:p>
    <w:p w:rsidR="00534920" w:rsidRDefault="00534920" w:rsidP="00534920">
      <w:pPr>
        <w:pStyle w:val="NormalnytextDP"/>
        <w:keepNext/>
        <w:ind w:firstLine="0"/>
        <w:jc w:val="center"/>
      </w:pPr>
      <w:r>
        <w:rPr>
          <w:noProof/>
          <w:lang w:eastAsia="sk-SK"/>
        </w:rPr>
        <w:drawing>
          <wp:inline distT="0" distB="0" distL="0" distR="0" wp14:anchorId="798EEFEB" wp14:editId="7B97119D">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9">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534920" w:rsidRPr="00534920" w:rsidRDefault="00534920" w:rsidP="00534920">
      <w:pPr>
        <w:pStyle w:val="Caption"/>
      </w:pPr>
      <w:bookmarkStart w:id="94" w:name="_Toc323074600"/>
      <w:r>
        <w:t xml:space="preserve">Obr. </w:t>
      </w:r>
      <w:fldSimple w:instr=" SEQ Obr. \* ARABIC ">
        <w:r w:rsidR="00610399">
          <w:rPr>
            <w:noProof/>
          </w:rPr>
          <w:t>16</w:t>
        </w:r>
      </w:fldSimple>
      <w:r>
        <w:tab/>
        <w:t>Zjednodušený načrt diagramu aktivít</w:t>
      </w:r>
      <w:bookmarkEnd w:id="94"/>
    </w:p>
    <w:p w:rsidR="004F2A1F" w:rsidRDefault="00E90DD6" w:rsidP="00E90DD6">
      <w:pPr>
        <w:pStyle w:val="PodNadpisKapitoly"/>
      </w:pPr>
      <w:bookmarkStart w:id="95" w:name="_Toc323074543"/>
      <w:r>
        <w:t>Načítanie miestností</w:t>
      </w:r>
      <w:bookmarkEnd w:id="95"/>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3273F8" w:rsidRDefault="003273F8" w:rsidP="00E90DD6">
      <w:pPr>
        <w:pStyle w:val="BodyText"/>
        <w:spacing w:line="360" w:lineRule="auto"/>
        <w:ind w:firstLine="576"/>
        <w:rPr>
          <w:color w:val="000000"/>
        </w:rPr>
      </w:pPr>
      <w:r>
        <w:rPr>
          <w:color w:val="000000"/>
        </w:rPr>
        <w:t>Progres inventúry sa udržiava v pamäti pokiaľ je aplikácia spustená a tým umožňuje vykonávať paralelne viacej inventúr.</w:t>
      </w:r>
      <w:r w:rsidR="001D2649">
        <w:rPr>
          <w:color w:val="000000"/>
        </w:rPr>
        <w:t xml:space="preserve"> Aplikácia poskytuje možnosť znova načítať inventárny zoznam a tým zresetovať progres inventúr vo všetkých miestnostiach.</w:t>
      </w:r>
    </w:p>
    <w:p w:rsidR="00057161" w:rsidRDefault="00057161" w:rsidP="00057161">
      <w:pPr>
        <w:pStyle w:val="BodyText"/>
        <w:keepNext/>
        <w:spacing w:line="360" w:lineRule="auto"/>
        <w:jc w:val="center"/>
      </w:pPr>
      <w:r>
        <w:rPr>
          <w:noProof/>
          <w:color w:val="000000"/>
          <w:lang w:eastAsia="sk-SK"/>
        </w:rPr>
        <w:lastRenderedPageBreak/>
        <w:drawing>
          <wp:inline distT="0" distB="0" distL="0" distR="0" wp14:anchorId="6D8BAEFD" wp14:editId="22C522F6">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70">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057161" w:rsidRDefault="00057161" w:rsidP="00057161">
      <w:pPr>
        <w:pStyle w:val="Caption"/>
        <w:rPr>
          <w:color w:val="000000"/>
        </w:rPr>
      </w:pPr>
      <w:bookmarkStart w:id="96" w:name="_Toc323074601"/>
      <w:r>
        <w:t xml:space="preserve">Obr. </w:t>
      </w:r>
      <w:fldSimple w:instr=" SEQ Obr. \* ARABIC ">
        <w:r w:rsidR="00610399">
          <w:rPr>
            <w:noProof/>
          </w:rPr>
          <w:t>17</w:t>
        </w:r>
      </w:fldSimple>
      <w:r>
        <w:tab/>
        <w:t>Ukážka aktivity výberu miestnosti</w:t>
      </w:r>
      <w:bookmarkEnd w:id="96"/>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prevzaný.</w:t>
      </w:r>
      <w:r w:rsidR="00A16B47">
        <w:rPr>
          <w:color w:val="000000"/>
        </w:rPr>
        <w:t xml:space="preserve"> </w:t>
      </w: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9D7FFD" w:rsidRDefault="009D7FFD" w:rsidP="009D7FFD">
      <w:pPr>
        <w:pStyle w:val="BodyText"/>
        <w:keepNext/>
        <w:spacing w:line="360" w:lineRule="auto"/>
        <w:jc w:val="center"/>
      </w:pPr>
      <w:r>
        <w:rPr>
          <w:noProof/>
          <w:color w:val="FF0000"/>
          <w:lang w:eastAsia="sk-SK"/>
        </w:rPr>
        <w:drawing>
          <wp:inline distT="0" distB="0" distL="0" distR="0" wp14:anchorId="7FDB055D" wp14:editId="1069C45D">
            <wp:extent cx="4643562" cy="2164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png"/>
                    <pic:cNvPicPr/>
                  </pic:nvPicPr>
                  <pic:blipFill>
                    <a:blip r:embed="rId71">
                      <a:extLst>
                        <a:ext uri="{28A0092B-C50C-407E-A947-70E740481C1C}">
                          <a14:useLocalDpi xmlns:a14="http://schemas.microsoft.com/office/drawing/2010/main" val="0"/>
                        </a:ext>
                      </a:extLst>
                    </a:blip>
                    <a:stretch>
                      <a:fillRect/>
                    </a:stretch>
                  </pic:blipFill>
                  <pic:spPr>
                    <a:xfrm>
                      <a:off x="0" y="0"/>
                      <a:ext cx="4642801" cy="2163720"/>
                    </a:xfrm>
                    <a:prstGeom prst="rect">
                      <a:avLst/>
                    </a:prstGeom>
                  </pic:spPr>
                </pic:pic>
              </a:graphicData>
            </a:graphic>
          </wp:inline>
        </w:drawing>
      </w:r>
    </w:p>
    <w:p w:rsidR="00CB672F" w:rsidRDefault="009D7FFD" w:rsidP="009D7FFD">
      <w:pPr>
        <w:pStyle w:val="Caption"/>
        <w:rPr>
          <w:color w:val="FF0000"/>
        </w:rPr>
      </w:pPr>
      <w:bookmarkStart w:id="97" w:name="_Toc323074602"/>
      <w:r>
        <w:t xml:space="preserve">Obr. </w:t>
      </w:r>
      <w:fldSimple w:instr=" SEQ Obr. \* ARABIC ">
        <w:r w:rsidR="00610399">
          <w:rPr>
            <w:noProof/>
          </w:rPr>
          <w:t>18</w:t>
        </w:r>
      </w:fldSimple>
      <w:r>
        <w:tab/>
        <w:t>Požadovaný tvar zdrojového súboru</w:t>
      </w:r>
      <w:bookmarkEnd w:id="97"/>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057161" w:rsidRDefault="00057161" w:rsidP="00057161">
      <w:pPr>
        <w:pStyle w:val="PodNadpis3uroven"/>
      </w:pPr>
      <w:bookmarkStart w:id="98" w:name="_Toc323074544"/>
      <w:r>
        <w:lastRenderedPageBreak/>
        <w:t>Asynchrónna úloha</w:t>
      </w:r>
      <w:bookmarkEnd w:id="98"/>
    </w:p>
    <w:p w:rsidR="00E543FA"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w:t>
      </w:r>
      <w:r w:rsidR="001D2649">
        <w:t>-</w:t>
      </w:r>
      <w:r>
        <w:t xml:space="preserve">interface thread). </w:t>
      </w:r>
    </w:p>
    <w:p w:rsidR="006E14E1" w:rsidRDefault="006E14E1" w:rsidP="006E14E1">
      <w:pPr>
        <w:pStyle w:val="Body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449ED5C3" wp14:editId="1C7B799A">
            <wp:extent cx="4125433" cy="3496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4132692" cy="3502314"/>
                    </a:xfrm>
                    <a:prstGeom prst="rect">
                      <a:avLst/>
                    </a:prstGeom>
                  </pic:spPr>
                </pic:pic>
              </a:graphicData>
            </a:graphic>
          </wp:inline>
        </w:drawing>
      </w:r>
    </w:p>
    <w:p w:rsidR="005D5F61" w:rsidRPr="005D5F61" w:rsidRDefault="005D5F61" w:rsidP="005D5F61">
      <w:pPr>
        <w:pStyle w:val="Caption"/>
      </w:pPr>
      <w:bookmarkStart w:id="99" w:name="_Toc323074603"/>
      <w:r>
        <w:t xml:space="preserve">Obr. </w:t>
      </w:r>
      <w:fldSimple w:instr=" SEQ Obr. \* ARABIC ">
        <w:r w:rsidR="00610399">
          <w:rPr>
            <w:noProof/>
          </w:rPr>
          <w:t>19</w:t>
        </w:r>
      </w:fldSimple>
      <w:r>
        <w:tab/>
        <w:t>Diagram práce asynchrónnej úlohy</w:t>
      </w:r>
      <w:bookmarkEnd w:id="99"/>
    </w:p>
    <w:p w:rsidR="00805013" w:rsidRDefault="00805013" w:rsidP="00805013">
      <w:pPr>
        <w:pStyle w:val="PodNadpisKapitoly"/>
      </w:pPr>
      <w:bookmarkStart w:id="100" w:name="_Toc323074545"/>
      <w:r>
        <w:t>Parsovanie prevzatého zdroj</w:t>
      </w:r>
      <w:r w:rsidR="001D2649">
        <w:t>o</w:t>
      </w:r>
      <w:r>
        <w:t>vého súboru</w:t>
      </w:r>
      <w:bookmarkEnd w:id="100"/>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w:t>
      </w:r>
      <w:r>
        <w:lastRenderedPageBreak/>
        <w:t xml:space="preserve">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bookmarkStart w:id="101" w:name="_Toc323074546"/>
      <w:r>
        <w:t>Implementácia parsera</w:t>
      </w:r>
      <w:bookmarkEnd w:id="101"/>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w:t>
      </w:r>
      <w:r w:rsidR="00E543FA">
        <w:t xml:space="preserve">. </w:t>
      </w:r>
      <w:r>
        <w:t>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47F4C1AA" wp14:editId="13B683DB">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bookmarkStart w:id="102" w:name="_Toc323074604"/>
      <w:r>
        <w:t xml:space="preserve">Obr. </w:t>
      </w:r>
      <w:fldSimple w:instr=" SEQ Obr. \* ARABIC ">
        <w:r w:rsidR="00610399">
          <w:rPr>
            <w:noProof/>
          </w:rPr>
          <w:t>20</w:t>
        </w:r>
      </w:fldSimple>
      <w:r>
        <w:tab/>
        <w:t>Fungovanie SAX parsera</w:t>
      </w:r>
      <w:bookmarkEnd w:id="102"/>
    </w:p>
    <w:p w:rsidR="00EC5740" w:rsidRDefault="00EC5740" w:rsidP="00EC5740">
      <w:pPr>
        <w:pStyle w:val="PodNadpisKapitoly"/>
      </w:pPr>
      <w:bookmarkStart w:id="103" w:name="_Toc323074547"/>
      <w:r>
        <w:t>Čítanie QR kódov</w:t>
      </w:r>
      <w:bookmarkEnd w:id="103"/>
    </w:p>
    <w:p w:rsidR="00304DCD" w:rsidRDefault="008B20FE" w:rsidP="00304DCD">
      <w:pPr>
        <w:pStyle w:val="NormalnytextDP"/>
        <w:ind w:firstLine="576"/>
      </w:pPr>
      <w:r>
        <w:t>Po vytvorení objektov miestností a položiek môže samotná inventúra začať. Samotná kontrola stavu in</w:t>
      </w:r>
      <w:r w:rsidR="00E279B4">
        <w:t>ven</w:t>
      </w:r>
      <w:r>
        <w:t xml:space="preserve">tára bude vykonaná načítaním QR kódov umiestnených fyzicky na predmetoch. Načítavanie obrazu kódov je realizované pomocou funkcie </w:t>
      </w:r>
      <w:r>
        <w:lastRenderedPageBreak/>
        <w:t>kamery fotoaparátu  mobilného telefónu</w:t>
      </w:r>
      <w:r w:rsidR="00F5131C">
        <w:t>, ktorý po spustení kamery stačí namieriť na kód a ten bude automaticky rozpoznaný a načítaný.</w:t>
      </w:r>
      <w:r w:rsidR="003757D9">
        <w:t xml:space="preserve"> </w:t>
      </w:r>
      <w:r w:rsidR="00F5131C">
        <w:t>Rozpoznanie a načítanie obsahu QR kódu je realizované pomocou knižnice ZXing.</w:t>
      </w:r>
    </w:p>
    <w:p w:rsidR="00752120" w:rsidRDefault="00E543FA" w:rsidP="00304DCD">
      <w:pPr>
        <w:pStyle w:val="NormalnytextDP"/>
        <w:ind w:firstLine="576"/>
      </w:pPr>
      <w:r>
        <w:t xml:space="preserve">Používateľské rozhranie mietsnosti v ktorej prebieha inventúra, z </w:t>
      </w:r>
      <w:r w:rsidR="005978A5">
        <w:t>dôvodu najlepšieho využitia plochy obrazovky bol použitý štýl zobrazenia položiek do formy matice.</w:t>
      </w:r>
      <w:r w:rsidR="00752120">
        <w:t xml:space="preserve"> Dôležitým dizajnovým prvkom je farba samotnej položky, ktorých význam je nasledujúci:</w:t>
      </w:r>
    </w:p>
    <w:p w:rsidR="00752120" w:rsidRDefault="00752120" w:rsidP="009751CF">
      <w:pPr>
        <w:pStyle w:val="NormalnytextDP"/>
        <w:numPr>
          <w:ilvl w:val="1"/>
          <w:numId w:val="35"/>
        </w:numPr>
      </w:pPr>
      <w:r w:rsidRPr="00752120">
        <w:rPr>
          <w:b/>
        </w:rPr>
        <w:t>Tmavomodrá farba</w:t>
      </w:r>
      <w:r>
        <w:t xml:space="preserve"> – označuje položku, ktorá je prítomná na sklade</w:t>
      </w:r>
    </w:p>
    <w:p w:rsidR="00752120" w:rsidRDefault="00752120" w:rsidP="009751CF">
      <w:pPr>
        <w:pStyle w:val="NormalnytextDP"/>
        <w:numPr>
          <w:ilvl w:val="1"/>
          <w:numId w:val="35"/>
        </w:numPr>
      </w:pPr>
      <w:r w:rsidRPr="00752120">
        <w:rPr>
          <w:b/>
        </w:rPr>
        <w:t>Svetlomodrá farba</w:t>
      </w:r>
      <w:r>
        <w:t xml:space="preserve"> – označuje položku, ktorá na sklade prítomná nie je</w:t>
      </w:r>
    </w:p>
    <w:p w:rsidR="00304DCD" w:rsidRDefault="00304DCD" w:rsidP="00304DCD">
      <w:pPr>
        <w:pStyle w:val="NormalnytextDP"/>
        <w:keepNext/>
        <w:ind w:firstLine="0"/>
        <w:jc w:val="center"/>
      </w:pPr>
      <w:r>
        <w:rPr>
          <w:noProof/>
          <w:lang w:eastAsia="sk-SK"/>
        </w:rPr>
        <w:drawing>
          <wp:inline distT="0" distB="0" distL="0" distR="0" wp14:anchorId="5BED2E04" wp14:editId="350B37E7">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4">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752120" w:rsidRPr="005978A5" w:rsidRDefault="00304DCD" w:rsidP="00304DCD">
      <w:pPr>
        <w:pStyle w:val="Caption"/>
      </w:pPr>
      <w:bookmarkStart w:id="104" w:name="_Toc323074605"/>
      <w:r>
        <w:t xml:space="preserve">Obr. </w:t>
      </w:r>
      <w:fldSimple w:instr=" SEQ Obr. \* ARABIC ">
        <w:r w:rsidR="00610399">
          <w:rPr>
            <w:noProof/>
          </w:rPr>
          <w:t>21</w:t>
        </w:r>
      </w:fldSimple>
      <w:r>
        <w:tab/>
      </w:r>
      <w:r w:rsidRPr="00170D58">
        <w:t>Ukážka používateľského rozhrania miestnosti počas inventúry</w:t>
      </w:r>
      <w:bookmarkEnd w:id="104"/>
    </w:p>
    <w:p w:rsidR="008343AA" w:rsidRPr="008343AA" w:rsidRDefault="008343AA" w:rsidP="008343AA">
      <w:pPr>
        <w:pStyle w:val="NormalnytextDP"/>
      </w:pPr>
    </w:p>
    <w:p w:rsidR="003757D9" w:rsidRDefault="003757D9" w:rsidP="003757D9">
      <w:pPr>
        <w:pStyle w:val="PodNadpis3uroven"/>
      </w:pPr>
      <w:bookmarkStart w:id="105" w:name="_Toc323074548"/>
      <w:r>
        <w:t>Knižnica ZXing</w:t>
      </w:r>
      <w:bookmarkEnd w:id="105"/>
      <w:r>
        <w:t xml:space="preserve"> </w:t>
      </w:r>
    </w:p>
    <w:p w:rsidR="003757D9" w:rsidRDefault="003757D9" w:rsidP="00EC5529">
      <w:pPr>
        <w:pStyle w:val="NormalnytextDP"/>
        <w:ind w:firstLine="576"/>
      </w:pPr>
      <w:r>
        <w:t>Z</w:t>
      </w:r>
      <w:r w:rsidR="00F65BE3">
        <w:t>X</w:t>
      </w:r>
      <w:r>
        <w:t>ing je open-source knižnica podporujúca spracovanie obrazu multiformátových kódov. Knižnica je implementovaná v jazyku Java a je portovaná do iných jazykov. Jej zámerom je využívať zabudované kamery v mobilných telefónoch pre zoskenovanie a dekódovanie čiarových kódov priamo na zariadení, bez komunikácie so serverom. V súčastnosti podporuje nasledujúce formáty kódov:</w:t>
      </w:r>
      <w:r w:rsidR="0009273B">
        <w:t xml:space="preserve"> [37]</w:t>
      </w:r>
    </w:p>
    <w:p w:rsidR="003757D9" w:rsidRDefault="003757D9" w:rsidP="003757D9">
      <w:pPr>
        <w:pStyle w:val="NormalnytextDP"/>
        <w:numPr>
          <w:ilvl w:val="0"/>
          <w:numId w:val="33"/>
        </w:numPr>
        <w:ind w:left="1134"/>
      </w:pPr>
      <w:r>
        <w:lastRenderedPageBreak/>
        <w:t>UPC-A a UPC-E</w:t>
      </w:r>
    </w:p>
    <w:p w:rsidR="003757D9" w:rsidRDefault="003757D9" w:rsidP="003757D9">
      <w:pPr>
        <w:pStyle w:val="NormalnytextDP"/>
        <w:numPr>
          <w:ilvl w:val="0"/>
          <w:numId w:val="33"/>
        </w:numPr>
        <w:ind w:left="1134"/>
      </w:pPr>
      <w:r>
        <w:t>EAN-8 a EAN-13</w:t>
      </w:r>
    </w:p>
    <w:p w:rsidR="003757D9" w:rsidRDefault="003757D9" w:rsidP="003757D9">
      <w:pPr>
        <w:pStyle w:val="NormalnytextDP"/>
        <w:numPr>
          <w:ilvl w:val="0"/>
          <w:numId w:val="33"/>
        </w:numPr>
        <w:ind w:left="1134"/>
      </w:pPr>
      <w:r>
        <w:t>Kód 39, 93 a 128</w:t>
      </w:r>
    </w:p>
    <w:p w:rsidR="003757D9" w:rsidRDefault="003757D9" w:rsidP="003757D9">
      <w:pPr>
        <w:pStyle w:val="NormalnytextDP"/>
        <w:numPr>
          <w:ilvl w:val="0"/>
          <w:numId w:val="33"/>
        </w:numPr>
        <w:ind w:left="1134"/>
      </w:pPr>
      <w:r>
        <w:t>ITF</w:t>
      </w:r>
    </w:p>
    <w:p w:rsidR="003757D9" w:rsidRDefault="003757D9" w:rsidP="003757D9">
      <w:pPr>
        <w:pStyle w:val="NormalnytextDP"/>
        <w:numPr>
          <w:ilvl w:val="0"/>
          <w:numId w:val="33"/>
        </w:numPr>
        <w:ind w:left="1134"/>
      </w:pPr>
      <w:r>
        <w:t>Codabar</w:t>
      </w:r>
    </w:p>
    <w:p w:rsidR="003757D9" w:rsidRDefault="003757D9" w:rsidP="003757D9">
      <w:pPr>
        <w:pStyle w:val="NormalnytextDP"/>
        <w:numPr>
          <w:ilvl w:val="0"/>
          <w:numId w:val="33"/>
        </w:numPr>
        <w:ind w:left="1134"/>
      </w:pPr>
      <w:r>
        <w:t>RSS-14</w:t>
      </w:r>
    </w:p>
    <w:p w:rsidR="003757D9" w:rsidRDefault="003757D9" w:rsidP="003757D9">
      <w:pPr>
        <w:pStyle w:val="NormalnytextDP"/>
        <w:numPr>
          <w:ilvl w:val="0"/>
          <w:numId w:val="33"/>
        </w:numPr>
        <w:ind w:left="1134"/>
      </w:pPr>
      <w:r>
        <w:t>QR kód</w:t>
      </w:r>
    </w:p>
    <w:p w:rsidR="003757D9" w:rsidRDefault="003757D9" w:rsidP="003757D9">
      <w:pPr>
        <w:pStyle w:val="NormalnytextDP"/>
        <w:numPr>
          <w:ilvl w:val="0"/>
          <w:numId w:val="33"/>
        </w:numPr>
        <w:ind w:left="1134"/>
      </w:pPr>
      <w:r>
        <w:t>Dátovú maticu (z angl. Data Matrix)</w:t>
      </w:r>
    </w:p>
    <w:p w:rsidR="003757D9" w:rsidRDefault="003757D9" w:rsidP="003757D9">
      <w:pPr>
        <w:pStyle w:val="NormalnytextDP"/>
        <w:numPr>
          <w:ilvl w:val="0"/>
          <w:numId w:val="33"/>
        </w:numPr>
        <w:ind w:left="1134"/>
      </w:pPr>
      <w:r>
        <w:t>Aztec</w:t>
      </w:r>
    </w:p>
    <w:p w:rsidR="00F5131C" w:rsidRDefault="003757D9" w:rsidP="003757D9">
      <w:pPr>
        <w:pStyle w:val="NormalnytextDP"/>
        <w:numPr>
          <w:ilvl w:val="0"/>
          <w:numId w:val="33"/>
        </w:numPr>
        <w:ind w:left="1134"/>
      </w:pPr>
      <w:r>
        <w:t>PDF 417</w:t>
      </w:r>
    </w:p>
    <w:p w:rsidR="003B241C" w:rsidRDefault="003B241C" w:rsidP="003B241C">
      <w:pPr>
        <w:pStyle w:val="PodNadpis3uroven"/>
      </w:pPr>
      <w:bookmarkStart w:id="106" w:name="_Toc323074549"/>
      <w:r>
        <w:t>Spustenie kamery</w:t>
      </w:r>
      <w:bookmarkEnd w:id="106"/>
    </w:p>
    <w:p w:rsidR="008C0AAA" w:rsidRDefault="003B241C" w:rsidP="00AA42E9">
      <w:pPr>
        <w:pStyle w:val="NormalnytextDP"/>
        <w:ind w:firstLine="576"/>
      </w:pPr>
      <w:r>
        <w:t xml:space="preserve">Spustenie kamerového modulu knižnice ZXing je realizované </w:t>
      </w:r>
      <w:r w:rsidR="00AA42E9">
        <w:t>štartom</w:t>
      </w:r>
      <w:r>
        <w:t xml:space="preserve"> novej aktivity </w:t>
      </w:r>
      <w:r w:rsidR="00E279B4">
        <w:t xml:space="preserve">skenera </w:t>
      </w:r>
      <w:r>
        <w:t xml:space="preserve">pomocou volania </w:t>
      </w:r>
      <w:r w:rsidR="00AA42E9">
        <w:t xml:space="preserve">metódy </w:t>
      </w:r>
      <w:r w:rsidRPr="000A2C97">
        <w:rPr>
          <w:rFonts w:ascii="Courier" w:hAnsi="Courier"/>
        </w:rPr>
        <w:t>startActivityForResult()</w:t>
      </w:r>
      <w:r>
        <w:t xml:space="preserve">, ktorého parametrom </w:t>
      </w:r>
      <w:r w:rsidR="00067EEF">
        <w:t>bude správa typu Intent</w:t>
      </w:r>
      <w:r w:rsidR="00E279B4">
        <w:t xml:space="preserve"> </w:t>
      </w:r>
      <w:r w:rsidR="008C0AAA">
        <w:t>s</w:t>
      </w:r>
      <w:r w:rsidR="00E279B4">
        <w:t xml:space="preserve"> </w:t>
      </w:r>
      <w:r w:rsidR="008C0AAA">
        <w:t xml:space="preserve">agrumentom </w:t>
      </w:r>
      <w:r w:rsidR="008C0AAA" w:rsidRPr="00067EEF">
        <w:rPr>
          <w:rFonts w:ascii="Courier" w:hAnsi="Courier" w:cs="Calibri"/>
        </w:rPr>
        <w:t>com.google.zxing.client.android.SCAN</w:t>
      </w:r>
      <w:r w:rsidR="008C0AAA">
        <w:t xml:space="preserve">, ktorý predstavuje </w:t>
      </w:r>
      <w:r w:rsidR="00067EEF">
        <w:t>n</w:t>
      </w:r>
      <w:r w:rsidR="008C0AAA">
        <w:t xml:space="preserve">ázov </w:t>
      </w:r>
      <w:r w:rsidR="00067EEF">
        <w:t>balíčka ZXing knižnice</w:t>
      </w:r>
      <w:r w:rsidR="008C0AAA">
        <w:t xml:space="preserve"> </w:t>
      </w:r>
      <w:r w:rsidR="00AA42E9">
        <w:t>a</w:t>
      </w:r>
      <w:r w:rsidR="008C0AAA">
        <w:t xml:space="preserve"> </w:t>
      </w:r>
      <w:r w:rsidR="00AA42E9">
        <w:t>prislušnej triedy, ktorá v ňom zabezpečuje skenovanie.</w:t>
      </w:r>
      <w:r w:rsidR="00067EEF">
        <w:t xml:space="preserve">. Následe bude spustená aktivita skenera, ktorý zosníma a dekóduje daný QR kód. </w:t>
      </w:r>
    </w:p>
    <w:p w:rsidR="00067EEF" w:rsidRDefault="00067EEF" w:rsidP="00AA42E9">
      <w:pPr>
        <w:pStyle w:val="NormalnytextDP"/>
        <w:ind w:firstLine="576"/>
      </w:pPr>
      <w:r>
        <w:t>Dekódovaný obsah QR kódu</w:t>
      </w:r>
      <w:r w:rsidR="000842CB">
        <w:t xml:space="preserve"> bude volajúcej aktivite RoomInventory</w:t>
      </w:r>
      <w:r>
        <w:t xml:space="preserve"> </w:t>
      </w:r>
      <w:r w:rsidR="000842CB">
        <w:t xml:space="preserve">predaný v metóde </w:t>
      </w:r>
      <w:r w:rsidR="000842CB" w:rsidRPr="000842CB">
        <w:rPr>
          <w:rFonts w:ascii="Courier" w:hAnsi="Courier"/>
        </w:rPr>
        <w:t>onActivityResult()</w:t>
      </w:r>
      <w:r w:rsidR="000842CB">
        <w:t>.</w:t>
      </w:r>
      <w:r w:rsidR="00E279B4">
        <w:t xml:space="preserve"> Celý obsah QR kódu bude vrátený v podobe reťazca a predaný daľej triede </w:t>
      </w:r>
      <w:r w:rsidR="00E279B4" w:rsidRPr="00E279B4">
        <w:rPr>
          <w:rFonts w:ascii="Courier" w:hAnsi="Courier"/>
        </w:rPr>
        <w:t>Parser</w:t>
      </w:r>
      <w:r w:rsidR="00E279B4">
        <w:t>.</w:t>
      </w:r>
    </w:p>
    <w:p w:rsidR="001D2649" w:rsidRDefault="001D2649" w:rsidP="001D2649">
      <w:pPr>
        <w:pStyle w:val="NormalnytextDP"/>
        <w:keepNext/>
        <w:ind w:firstLine="0"/>
      </w:pPr>
      <w:r>
        <w:rPr>
          <w:noProof/>
          <w:lang w:eastAsia="sk-SK"/>
        </w:rPr>
        <w:lastRenderedPageBreak/>
        <w:drawing>
          <wp:inline distT="0" distB="0" distL="0" distR="0" wp14:anchorId="0A6C7AB4" wp14:editId="7EAC0070">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D2649" w:rsidRDefault="001D2649" w:rsidP="001D2649">
      <w:pPr>
        <w:pStyle w:val="Caption"/>
      </w:pPr>
      <w:bookmarkStart w:id="107" w:name="_Toc323074606"/>
      <w:r>
        <w:t xml:space="preserve">Obr. </w:t>
      </w:r>
      <w:fldSimple w:instr=" SEQ Obr. \* ARABIC ">
        <w:r w:rsidR="00610399">
          <w:rPr>
            <w:noProof/>
          </w:rPr>
          <w:t>22</w:t>
        </w:r>
      </w:fldSimple>
      <w:r w:rsidR="0016364F">
        <w:tab/>
      </w:r>
      <w:r>
        <w:t>Ukážka spustenia skenera</w:t>
      </w:r>
      <w:bookmarkEnd w:id="107"/>
    </w:p>
    <w:p w:rsidR="003B241C" w:rsidRDefault="003B241C" w:rsidP="008531A8">
      <w:pPr>
        <w:pStyle w:val="NormalnytextDP"/>
        <w:ind w:firstLine="720"/>
      </w:pPr>
    </w:p>
    <w:p w:rsidR="00C64C49" w:rsidRDefault="00C64C49" w:rsidP="00C64C49">
      <w:pPr>
        <w:pStyle w:val="PodNadpis3uroven"/>
      </w:pPr>
      <w:bookmarkStart w:id="108" w:name="_Toc323074550"/>
      <w:r>
        <w:t>Formát obsahu QR kódu</w:t>
      </w:r>
      <w:bookmarkEnd w:id="108"/>
    </w:p>
    <w:p w:rsidR="00C64C49" w:rsidRDefault="00C64C49" w:rsidP="00C64C49">
      <w:pPr>
        <w:pStyle w:val="NormalnytextDP"/>
        <w:ind w:firstLine="720"/>
      </w:pPr>
      <w:r>
        <w:t>Pre správnu interpretáciu programom, musí byť QR kód, respektíve jeho obsa</w:t>
      </w:r>
      <w:r w:rsidR="00D550AB">
        <w:t xml:space="preserve">h </w:t>
      </w:r>
      <w:r>
        <w:t>v nasledujúcom tvare:</w:t>
      </w:r>
    </w:p>
    <w:p w:rsidR="005E7BDE" w:rsidRDefault="005E7BDE" w:rsidP="005E7BDE">
      <w:pPr>
        <w:keepNext/>
        <w:spacing w:before="0" w:line="240" w:lineRule="auto"/>
        <w:jc w:val="center"/>
      </w:pPr>
      <w:r>
        <w:rPr>
          <w:rFonts w:ascii="Courier" w:hAnsi="Courier" w:cs="Courier New"/>
          <w:noProof/>
          <w:color w:val="4F6228" w:themeColor="accent3" w:themeShade="80"/>
          <w:lang w:eastAsia="sk-SK"/>
        </w:rPr>
        <w:drawing>
          <wp:inline distT="0" distB="0" distL="0" distR="0" wp14:anchorId="2799B99B" wp14:editId="4F723EF5">
            <wp:extent cx="3519054" cy="13561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_regex.png"/>
                    <pic:cNvPicPr/>
                  </pic:nvPicPr>
                  <pic:blipFill>
                    <a:blip r:embed="rId76">
                      <a:extLst>
                        <a:ext uri="{28A0092B-C50C-407E-A947-70E740481C1C}">
                          <a14:useLocalDpi xmlns:a14="http://schemas.microsoft.com/office/drawing/2010/main" val="0"/>
                        </a:ext>
                      </a:extLst>
                    </a:blip>
                    <a:stretch>
                      <a:fillRect/>
                    </a:stretch>
                  </pic:blipFill>
                  <pic:spPr>
                    <a:xfrm>
                      <a:off x="0" y="0"/>
                      <a:ext cx="3526692" cy="1359101"/>
                    </a:xfrm>
                    <a:prstGeom prst="rect">
                      <a:avLst/>
                    </a:prstGeom>
                  </pic:spPr>
                </pic:pic>
              </a:graphicData>
            </a:graphic>
          </wp:inline>
        </w:drawing>
      </w:r>
    </w:p>
    <w:p w:rsidR="00247B88" w:rsidRDefault="005E7BDE" w:rsidP="005E7BDE">
      <w:pPr>
        <w:pStyle w:val="Caption"/>
        <w:rPr>
          <w:rFonts w:ascii="Courier" w:hAnsi="Courier" w:cs="Courier New"/>
          <w:color w:val="4F6228" w:themeColor="accent3" w:themeShade="80"/>
          <w:lang w:eastAsia="sk-SK"/>
        </w:rPr>
      </w:pPr>
      <w:bookmarkStart w:id="109" w:name="_Toc323074607"/>
      <w:r>
        <w:t xml:space="preserve">Obr. </w:t>
      </w:r>
      <w:fldSimple w:instr=" SEQ Obr. \* ARABIC ">
        <w:r w:rsidR="00610399">
          <w:rPr>
            <w:noProof/>
          </w:rPr>
          <w:t>23</w:t>
        </w:r>
      </w:fldSimple>
      <w:r>
        <w:tab/>
        <w:t>Požadovaný tvar obsahu QR kódu</w:t>
      </w:r>
      <w:bookmarkEnd w:id="109"/>
    </w:p>
    <w:p w:rsidR="00C64C49" w:rsidRDefault="00D550AB" w:rsidP="00D550AB">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w:t>
      </w:r>
      <w:r w:rsidR="002D7525">
        <w:t xml:space="preserve">položka, ktorá nebola predtým ešte nájdená, </w:t>
      </w:r>
      <w:r>
        <w:t>bude v používateľskom rozhraní príslušne označená ako nájdená.</w:t>
      </w:r>
    </w:p>
    <w:p w:rsidR="002D7525" w:rsidRDefault="002D7525" w:rsidP="002D7525">
      <w:pPr>
        <w:pStyle w:val="NormalnytextDP"/>
        <w:keepNext/>
        <w:ind w:firstLine="0"/>
        <w:jc w:val="center"/>
      </w:pPr>
      <w:r>
        <w:rPr>
          <w:noProof/>
          <w:lang w:eastAsia="sk-SK"/>
        </w:rPr>
        <w:lastRenderedPageBreak/>
        <w:drawing>
          <wp:inline distT="0" distB="0" distL="0" distR="0" wp14:anchorId="6CE61A10" wp14:editId="5282C894">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7">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95250A" w:rsidRDefault="002D7525" w:rsidP="00067EEF">
      <w:pPr>
        <w:pStyle w:val="Caption"/>
      </w:pPr>
      <w:bookmarkStart w:id="110" w:name="_Toc323074608"/>
      <w:r>
        <w:t xml:space="preserve">Obr. </w:t>
      </w:r>
      <w:fldSimple w:instr=" SEQ Obr. \* ARABIC ">
        <w:r w:rsidR="00610399">
          <w:rPr>
            <w:noProof/>
          </w:rPr>
          <w:t>24</w:t>
        </w:r>
      </w:fldSimple>
      <w:r>
        <w:tab/>
        <w:t>Príklad QR kódu položky z miestnosti 511A</w:t>
      </w:r>
      <w:bookmarkEnd w:id="110"/>
    </w:p>
    <w:p w:rsidR="00067EEF" w:rsidRDefault="00D265E9" w:rsidP="00D265E9">
      <w:pPr>
        <w:pStyle w:val="PodNadpisKapitoly"/>
      </w:pPr>
      <w:bookmarkStart w:id="111" w:name="_Toc323074551"/>
      <w:r>
        <w:t>Výsledok inventúry</w:t>
      </w:r>
      <w:bookmarkEnd w:id="111"/>
    </w:p>
    <w:p w:rsidR="0008022C" w:rsidRDefault="00F23EEA" w:rsidP="0008022C">
      <w:pPr>
        <w:pStyle w:val="BodyText"/>
        <w:spacing w:line="360" w:lineRule="auto"/>
        <w:ind w:firstLine="576"/>
        <w:rPr>
          <w:szCs w:val="20"/>
          <w:lang w:eastAsia="en-US"/>
        </w:rPr>
      </w:pPr>
      <w:r>
        <w:rPr>
          <w:szCs w:val="20"/>
          <w:lang w:eastAsia="en-US"/>
        </w:rPr>
        <w:t>Po stlačení tlačidla pre ukončenie inventúry</w:t>
      </w:r>
      <w:r w:rsidR="00E30FAA">
        <w:rPr>
          <w:szCs w:val="20"/>
          <w:lang w:eastAsia="en-US"/>
        </w:rPr>
        <w:t>, poskytuje aplikácia viacero možností ako exportovať jej výsledky.</w:t>
      </w:r>
      <w:r w:rsidR="001529F4">
        <w:rPr>
          <w:szCs w:val="20"/>
          <w:lang w:eastAsia="en-US"/>
        </w:rPr>
        <w:t xml:space="preserve"> </w:t>
      </w:r>
      <w:r w:rsidR="00E30FAA">
        <w:rPr>
          <w:szCs w:val="20"/>
          <w:lang w:eastAsia="en-US"/>
        </w:rPr>
        <w:t xml:space="preserve">Aplikácia vytvorí triedou </w:t>
      </w:r>
      <w:r w:rsidR="00E30FAA" w:rsidRPr="001529F4">
        <w:rPr>
          <w:rFonts w:ascii="Courier" w:hAnsi="Courier"/>
          <w:szCs w:val="20"/>
          <w:lang w:eastAsia="en-US"/>
        </w:rPr>
        <w:t>ResultReport</w:t>
      </w:r>
      <w:r w:rsidR="00E30FAA">
        <w:rPr>
          <w:szCs w:val="20"/>
          <w:lang w:eastAsia="en-US"/>
        </w:rPr>
        <w:t xml:space="preserve"> výslednú správu vo formáte HTML a</w:t>
      </w:r>
      <w:r w:rsidR="0008022C">
        <w:rPr>
          <w:szCs w:val="20"/>
          <w:lang w:eastAsia="en-US"/>
        </w:rPr>
        <w:t> ktorá bude pripravená na jej zaslanie na stranu servera.</w:t>
      </w:r>
    </w:p>
    <w:p w:rsidR="00A16B47" w:rsidRDefault="00A16B47" w:rsidP="00A16B47">
      <w:pPr>
        <w:pStyle w:val="BodyText"/>
        <w:keepNext/>
        <w:spacing w:line="360" w:lineRule="auto"/>
        <w:jc w:val="center"/>
      </w:pPr>
      <w:r>
        <w:rPr>
          <w:noProof/>
          <w:szCs w:val="20"/>
          <w:lang w:eastAsia="sk-SK"/>
        </w:rPr>
        <w:drawing>
          <wp:inline distT="0" distB="0" distL="0" distR="0" wp14:anchorId="44824CE6" wp14:editId="55CCED2B">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A16B47" w:rsidRDefault="00A16B47" w:rsidP="00A16B47">
      <w:pPr>
        <w:pStyle w:val="Caption"/>
      </w:pPr>
      <w:bookmarkStart w:id="112" w:name="_Toc323074609"/>
      <w:r>
        <w:t xml:space="preserve">Obr. </w:t>
      </w:r>
      <w:fldSimple w:instr=" SEQ Obr. \* ARABIC ">
        <w:r w:rsidR="00610399">
          <w:rPr>
            <w:noProof/>
          </w:rPr>
          <w:t>25</w:t>
        </w:r>
      </w:fldSimple>
      <w:r>
        <w:tab/>
        <w:t>Ukážka použivateľského rozhrania ukončenia inventúry</w:t>
      </w:r>
      <w:bookmarkEnd w:id="112"/>
    </w:p>
    <w:p w:rsidR="00A85102" w:rsidRPr="00A85102" w:rsidRDefault="00A85102" w:rsidP="00A85102">
      <w:pPr>
        <w:pStyle w:val="PodNadpis3uroven"/>
      </w:pPr>
      <w:bookmarkStart w:id="113" w:name="_Toc323074552"/>
      <w:r>
        <w:t>Archivácia výsledkov</w:t>
      </w:r>
      <w:bookmarkEnd w:id="113"/>
    </w:p>
    <w:p w:rsidR="00077FE2" w:rsidRDefault="0008022C" w:rsidP="0008022C">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w:t>
      </w:r>
      <w:r w:rsidR="001529F4">
        <w:rPr>
          <w:szCs w:val="20"/>
          <w:lang w:eastAsia="en-US"/>
        </w:rPr>
        <w:t xml:space="preserve">do adresáru </w:t>
      </w:r>
      <w:r w:rsidR="001529F4" w:rsidRPr="001529F4">
        <w:rPr>
          <w:rFonts w:ascii="Courier" w:hAnsi="Courier"/>
          <w:szCs w:val="20"/>
          <w:lang w:eastAsia="en-US"/>
        </w:rPr>
        <w:t>reports</w:t>
      </w:r>
      <w:r w:rsidR="001529F4">
        <w:rPr>
          <w:szCs w:val="20"/>
          <w:lang w:eastAsia="en-US"/>
        </w:rPr>
        <w:t xml:space="preserve"> </w:t>
      </w:r>
      <w:r>
        <w:rPr>
          <w:szCs w:val="20"/>
          <w:lang w:eastAsia="en-US"/>
        </w:rPr>
        <w:t>pre ďalšiu archiváciu.</w:t>
      </w:r>
      <w:r w:rsidR="00077FE2">
        <w:rPr>
          <w:szCs w:val="20"/>
          <w:lang w:eastAsia="en-US"/>
        </w:rPr>
        <w:t xml:space="preserve"> Názov súboru správy je v tvare:</w:t>
      </w:r>
    </w:p>
    <w:p w:rsidR="00077FE2" w:rsidRDefault="00077FE2" w:rsidP="00077FE2">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077FE2" w:rsidRPr="00077FE2" w:rsidRDefault="00077FE2" w:rsidP="00077FE2">
      <w:pPr>
        <w:pStyle w:val="BodyText"/>
        <w:spacing w:line="360" w:lineRule="auto"/>
        <w:jc w:val="left"/>
        <w:rPr>
          <w:rFonts w:ascii="Courier" w:hAnsi="Courier"/>
          <w:szCs w:val="20"/>
          <w:lang w:eastAsia="en-US"/>
        </w:rPr>
      </w:pPr>
      <w:r>
        <w:rPr>
          <w:szCs w:val="20"/>
          <w:lang w:eastAsia="en-US"/>
        </w:rPr>
        <w:lastRenderedPageBreak/>
        <w:t>Značí prehľadne kde a kedy bola vykonaná daná inventúra o ktorej správa hovorí.</w:t>
      </w:r>
    </w:p>
    <w:p w:rsidR="00A85102" w:rsidRDefault="00FF0B19" w:rsidP="00A85102">
      <w:pPr>
        <w:pStyle w:val="BodyText"/>
        <w:keepNext/>
        <w:spacing w:line="360" w:lineRule="auto"/>
        <w:jc w:val="center"/>
      </w:pPr>
      <w:r>
        <w:rPr>
          <w:noProof/>
          <w:lang w:eastAsia="sk-SK"/>
        </w:rPr>
        <w:drawing>
          <wp:inline distT="0" distB="0" distL="0" distR="0" wp14:anchorId="22E36A52" wp14:editId="097283B0">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9">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C20ACF" w:rsidRDefault="00A85102" w:rsidP="00A85102">
      <w:pPr>
        <w:pStyle w:val="Caption"/>
      </w:pPr>
      <w:bookmarkStart w:id="114" w:name="_Toc323074610"/>
      <w:r>
        <w:t xml:space="preserve">Obr. </w:t>
      </w:r>
      <w:fldSimple w:instr=" SEQ Obr. \* ARABIC ">
        <w:r w:rsidR="00610399">
          <w:rPr>
            <w:noProof/>
          </w:rPr>
          <w:t>26</w:t>
        </w:r>
      </w:fldSimple>
      <w:r>
        <w:t xml:space="preserve"> Ukážka štruktúry adresáru Reports</w:t>
      </w:r>
      <w:bookmarkEnd w:id="114"/>
    </w:p>
    <w:p w:rsidR="0008022C" w:rsidRDefault="0008022C" w:rsidP="00E30FAA">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4558BB" w:rsidRDefault="004558BB" w:rsidP="00E30FAA">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7811AB" w:rsidRDefault="007811AB" w:rsidP="007811AB">
      <w:pPr>
        <w:pStyle w:val="BodyText"/>
        <w:keepNext/>
        <w:spacing w:line="360" w:lineRule="auto"/>
        <w:jc w:val="center"/>
      </w:pPr>
      <w:r>
        <w:rPr>
          <w:noProof/>
          <w:lang w:eastAsia="sk-SK"/>
        </w:rPr>
        <w:drawing>
          <wp:inline distT="0" distB="0" distL="0" distR="0" wp14:anchorId="0932BDC0" wp14:editId="7AA614CF">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80">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7811AB" w:rsidRDefault="007811AB" w:rsidP="007811AB">
      <w:pPr>
        <w:pStyle w:val="Caption"/>
      </w:pPr>
      <w:bookmarkStart w:id="115" w:name="_Toc323074611"/>
      <w:r>
        <w:t xml:space="preserve">Obr. </w:t>
      </w:r>
      <w:fldSimple w:instr=" SEQ Obr. \* ARABIC ">
        <w:r w:rsidR="00610399">
          <w:rPr>
            <w:noProof/>
          </w:rPr>
          <w:t>27</w:t>
        </w:r>
      </w:fldSimple>
      <w:r>
        <w:tab/>
        <w:t>Ukážka HTML správy v prehliadači</w:t>
      </w:r>
      <w:bookmarkEnd w:id="115"/>
    </w:p>
    <w:p w:rsidR="00E67006" w:rsidRDefault="007811AB" w:rsidP="007811AB">
      <w:pPr>
        <w:pStyle w:val="PodNadpis3uroven"/>
      </w:pPr>
      <w:bookmarkStart w:id="116" w:name="_Toc323074553"/>
      <w:r>
        <w:lastRenderedPageBreak/>
        <w:t>Notifikácia</w:t>
      </w:r>
      <w:bookmarkEnd w:id="116"/>
    </w:p>
    <w:p w:rsidR="007811AB" w:rsidRDefault="007811AB" w:rsidP="007811AB">
      <w:pPr>
        <w:pStyle w:val="NormalnytextDP"/>
        <w:ind w:firstLine="720"/>
      </w:pPr>
      <w:r>
        <w:t xml:space="preserve">O skutočnosti ukončenia inventúry je možné notifikovať vybrané osoby pomocou e-mailu. Stlačením tlačidla notifikácií budú rozoslané notifikácie na prednastavené e-mailové adresy. Text notifikácie </w:t>
      </w:r>
      <w:r w:rsidR="004558BB">
        <w:t>obsahuje dátum inventúry a </w:t>
      </w:r>
      <w:r w:rsidR="003B0527">
        <w:t>odkaz</w:t>
      </w:r>
      <w:r w:rsidR="004558BB">
        <w:t xml:space="preserve"> na správu uloženú na serveri vo formáte HTML.</w:t>
      </w:r>
    </w:p>
    <w:p w:rsidR="007811AB" w:rsidRDefault="007811AB" w:rsidP="007811AB">
      <w:pPr>
        <w:pStyle w:val="NormalnytextDP"/>
        <w:keepNext/>
        <w:ind w:firstLine="0"/>
        <w:jc w:val="center"/>
      </w:pPr>
      <w:r>
        <w:rPr>
          <w:noProof/>
          <w:lang w:eastAsia="sk-SK"/>
        </w:rPr>
        <w:drawing>
          <wp:inline distT="0" distB="0" distL="0" distR="0" wp14:anchorId="507953E4" wp14:editId="5994340F">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81">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7811AB" w:rsidRPr="00B81BE7" w:rsidRDefault="007811AB" w:rsidP="007811AB">
      <w:pPr>
        <w:pStyle w:val="Caption"/>
      </w:pPr>
      <w:bookmarkStart w:id="117" w:name="_Toc323074612"/>
      <w:r>
        <w:t xml:space="preserve">Obr. </w:t>
      </w:r>
      <w:fldSimple w:instr=" SEQ Obr. \* ARABIC ">
        <w:r w:rsidR="00610399">
          <w:rPr>
            <w:noProof/>
          </w:rPr>
          <w:t>28</w:t>
        </w:r>
      </w:fldSimple>
      <w:r>
        <w:tab/>
        <w:t>Text e-mailovej notifikácie</w:t>
      </w:r>
      <w:bookmarkEnd w:id="117"/>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Default="000C5ABE">
      <w:pPr>
        <w:pStyle w:val="NadpisKapitoly"/>
      </w:pPr>
      <w:bookmarkStart w:id="118" w:name="_Toc102191192"/>
      <w:bookmarkStart w:id="119" w:name="_Toc224306322"/>
      <w:bookmarkStart w:id="120" w:name="_Toc323074554"/>
      <w:bookmarkEnd w:id="45"/>
      <w:bookmarkEnd w:id="46"/>
      <w:bookmarkEnd w:id="47"/>
      <w:r w:rsidRPr="0073680C">
        <w:lastRenderedPageBreak/>
        <w:t>Záver</w:t>
      </w:r>
      <w:bookmarkEnd w:id="118"/>
      <w:bookmarkEnd w:id="119"/>
      <w:bookmarkEnd w:id="120"/>
    </w:p>
    <w:p w:rsidR="00435C71" w:rsidRDefault="00472599" w:rsidP="006D4AC1">
      <w:pPr>
        <w:pStyle w:val="NormalnytextDP"/>
      </w:pPr>
      <w:r>
        <w:t>Úlohou bakalárskej práce bolo oboznámiť sa so štruktúrou a fungovaním platformy Android. Naštudovaním možností vytvárania aplikácií pre túto platformu bol</w:t>
      </w:r>
      <w:r w:rsidR="00FC5956">
        <w:t xml:space="preserve"> vybraný vhodný postup riešenia</w:t>
      </w:r>
      <w:r>
        <w:t>.</w:t>
      </w:r>
      <w:r w:rsidR="003E2B0B">
        <w:t xml:space="preserve"> </w:t>
      </w:r>
      <w:r>
        <w:t>Použitím týchto znalostí bol vytvorený a implementovaný návrh aplikácie inventárneho systému.</w:t>
      </w:r>
    </w:p>
    <w:p w:rsidR="0067072A" w:rsidRDefault="00472599" w:rsidP="00435C71">
      <w:pPr>
        <w:pStyle w:val="NormalnytextDP"/>
      </w:pPr>
      <w:r>
        <w:t xml:space="preserve"> Analýzou návrhu bolo zvolené vývojové prostredie Eclipse.</w:t>
      </w:r>
      <w:r w:rsidR="00435C71">
        <w:t xml:space="preserve"> </w:t>
      </w:r>
      <w:r w:rsidR="0067072A">
        <w:t>Poskytnutá aplikácia plne spĺňa požiadavky zadania na funkcionalitu</w:t>
      </w:r>
      <w:r w:rsidR="00811B22">
        <w:t xml:space="preserve"> a poskytuje riešenia pre archiváciu výsledkov inventúr.</w:t>
      </w:r>
    </w:p>
    <w:p w:rsidR="002C43D9" w:rsidRDefault="00971A01" w:rsidP="00435C71">
      <w:pPr>
        <w:pStyle w:val="NormalnytextDP"/>
      </w:pPr>
      <w:r>
        <w:t>Vývoj aplikácie bol zväčša bezproblémový, kde vyskytnuté problémy boli časté a bežné pri začiatkoch s</w:t>
      </w:r>
      <w:r w:rsidR="0067072A">
        <w:t xml:space="preserve"> </w:t>
      </w:r>
      <w:r>
        <w:t>vývojom pre platformu Android, plynúce z nedostatočného naštudovania dokumentácií.</w:t>
      </w:r>
    </w:p>
    <w:p w:rsidR="006D4AC1" w:rsidRDefault="00435C71" w:rsidP="00435C71">
      <w:pPr>
        <w:pStyle w:val="NormalnytextDP"/>
      </w:pPr>
      <w:r>
        <w:t>Testovanie riešenia bolo nazačiatku vykonávané na virtuálnom zariadení, ktoré je ale veľmi pomalé a</w:t>
      </w:r>
      <w:r w:rsidR="003E2C4A">
        <w:t xml:space="preserve"> </w:t>
      </w:r>
      <w:r>
        <w:t>nie je na ňom možné testovať funkciu kamery a</w:t>
      </w:r>
      <w:r w:rsidR="003E2C4A">
        <w:t xml:space="preserve"> </w:t>
      </w:r>
      <w:r>
        <w:t>dekódovania obrazu.</w:t>
      </w:r>
      <w:r w:rsidR="002C43D9">
        <w:t xml:space="preserve"> Neskôr bolo zapožičané fyzické zariadenie a s ním projekt výrazne pokročil a urýchlil sa vývoj.</w:t>
      </w:r>
      <w:r w:rsidR="003E2C4A">
        <w:t xml:space="preserve"> Toto je jedným so zistených záverov práce, ktoré hovorí o nutnosti testovania vyvíjanej aplikácie na fyzickom zariadení. Emulátor je stále vhodným prvkom pri vývoji, kedže je na ňom možné simulovať chovanie aplikácie pri rôznych rozlíšeniach displeja a rôznych iných podmienkach. Aktúalne bola pridaná možnosť grafickej akcelerácie virtuálneho zariadenia, ktorá maže výkonnostné rozdiely ale stále sa považuje za vhodné vyskúšať aspoň finálnu verziu na reálnom telefóne.</w:t>
      </w:r>
    </w:p>
    <w:p w:rsidR="006618D4" w:rsidRPr="006618D4" w:rsidRDefault="006618D4" w:rsidP="006618D4">
      <w:pPr>
        <w:pStyle w:val="NormalnytextDP"/>
      </w:pPr>
      <w:r>
        <w:t xml:space="preserve">Vhodným rozšírením, ktoré prekračuje rozsah tejto práce by bolo vytvorenie centrálneho autentifikačného systému, ktorý by umožnil </w:t>
      </w:r>
      <w:r w:rsidR="00817243">
        <w:t>vytváranie používateľských kont a obslužnej stolnej aplikácie</w:t>
      </w:r>
      <w:r w:rsidR="001D159A">
        <w:t>,</w:t>
      </w:r>
      <w:r w:rsidR="00817243">
        <w:t xml:space="preserve"> ktorá by umož</w:t>
      </w:r>
      <w:r w:rsidR="001D159A">
        <w:t>ň</w:t>
      </w:r>
      <w:r w:rsidR="00817243">
        <w:t>ovala spravovať inventárne zoznamy jednotlivých používateľov na vzdialenom serveri, respektíve použitie databázy</w:t>
      </w:r>
      <w:r w:rsidR="001D159A">
        <w:t>,</w:t>
      </w:r>
      <w:r w:rsidR="00817243">
        <w:t xml:space="preserve"> aby sa predišlo prístupu používateľa k samotným XML súborom a</w:t>
      </w:r>
      <w:r w:rsidR="001D159A">
        <w:t xml:space="preserve"> </w:t>
      </w:r>
      <w:r w:rsidR="00817243">
        <w:t>predišlo sa tak</w:t>
      </w:r>
      <w:r w:rsidR="001D159A">
        <w:t xml:space="preserve"> parsovacím chybám.</w:t>
      </w:r>
    </w:p>
    <w:p w:rsidR="00903D82" w:rsidRDefault="006618D4" w:rsidP="00903D82">
      <w:pPr>
        <w:pStyle w:val="NormalnytextDP"/>
      </w:pPr>
      <w:r>
        <w:t>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kedže NFC anténa je zabudovaná len v niekoľkých modeloch.</w:t>
      </w:r>
    </w:p>
    <w:p w:rsidR="006618D4" w:rsidRPr="00903D82" w:rsidRDefault="006618D4" w:rsidP="00903D82">
      <w:pPr>
        <w:pStyle w:val="NormalnytextDP"/>
      </w:pPr>
    </w:p>
    <w:p w:rsidR="00FE327F" w:rsidRPr="0073680C" w:rsidRDefault="000C5ABE">
      <w:pPr>
        <w:pStyle w:val="NadpisKapitoly"/>
        <w:numPr>
          <w:ilvl w:val="0"/>
          <w:numId w:val="0"/>
        </w:numPr>
      </w:pPr>
      <w:bookmarkStart w:id="121" w:name="_Toc102191193"/>
      <w:bookmarkStart w:id="122" w:name="_Toc224306323"/>
      <w:bookmarkStart w:id="123" w:name="_Toc323074555"/>
      <w:r w:rsidRPr="0073680C">
        <w:lastRenderedPageBreak/>
        <w:t>Zoznam použitej literatúry</w:t>
      </w:r>
      <w:bookmarkEnd w:id="121"/>
      <w:bookmarkEnd w:id="122"/>
      <w:bookmarkEnd w:id="123"/>
    </w:p>
    <w:p w:rsidR="00FE327F" w:rsidRPr="0073680C" w:rsidRDefault="000C5ABE" w:rsidP="000C5ABE">
      <w:pPr>
        <w:pStyle w:val="ZoznamLiteratury"/>
        <w:numPr>
          <w:ilvl w:val="0"/>
          <w:numId w:val="11"/>
        </w:numPr>
      </w:pPr>
      <w:r w:rsidRPr="0073680C">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24" w:name="_Ref101071075"/>
      <w:bookmarkStart w:id="125" w:name="_Ref102187123"/>
      <w:r w:rsidRPr="0073680C">
        <w:t>STN ISO 690:1998 : Dokumentácia - Bibliografické odkazy - Obsah, forma a štruktúra</w:t>
      </w:r>
      <w:bookmarkEnd w:id="124"/>
      <w:r w:rsidRPr="0073680C">
        <w:t>.</w:t>
      </w:r>
      <w:bookmarkEnd w:id="125"/>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lastRenderedPageBreak/>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26" w:name="_Ref101846552"/>
      <w:r w:rsidRPr="0073680C">
        <w:t>GONDA, Vladimír: Ako napísať a úspešne obhájiť diplomovú prácu. Bratislava :  Elita, 2003. 124 s. : il. ISBN 80-8044-076-X</w:t>
      </w:r>
      <w:bookmarkEnd w:id="126"/>
    </w:p>
    <w:p w:rsidR="00CE4CB1" w:rsidRDefault="000C5ABE" w:rsidP="00CE4CB1">
      <w:pPr>
        <w:pStyle w:val="ZoznamLiteratury"/>
      </w:pPr>
      <w:bookmarkStart w:id="127" w:name="_Ref101953427"/>
      <w:r w:rsidRPr="0073680C">
        <w:rPr>
          <w:caps/>
        </w:rPr>
        <w:t>Katuščák</w:t>
      </w:r>
      <w:r w:rsidRPr="0073680C">
        <w:t>, Dušan : Ako písať záverečné a kvalifikačné práce. Nitra: Enigma, 2004. 162 s. il. ISBN  80-89132-10-3</w:t>
      </w:r>
      <w:bookmarkEnd w:id="127"/>
    </w:p>
    <w:p w:rsidR="00E67006" w:rsidRDefault="005D7C6D" w:rsidP="00CE4CB1">
      <w:pPr>
        <w:pStyle w:val="ZoznamLiteratury"/>
      </w:pPr>
      <w:hyperlink r:id="rId82" w:history="1">
        <w:r w:rsidR="00E67006">
          <w:rPr>
            <w:rStyle w:val="Hyperlink"/>
          </w:rPr>
          <w:t>http://developer.android.com/guide/developing/tools/index.html</w:t>
        </w:r>
      </w:hyperlink>
    </w:p>
    <w:p w:rsidR="00CB672F" w:rsidRDefault="005D7C6D" w:rsidP="00CE4CB1">
      <w:pPr>
        <w:pStyle w:val="ZoznamLiteratury"/>
      </w:pPr>
      <w:hyperlink r:id="rId83" w:history="1">
        <w:r w:rsidR="00CB672F">
          <w:rPr>
            <w:rStyle w:val="Hyperlink"/>
          </w:rPr>
          <w:t>http://developer.android.com/guide/developing/tools/adt.html</w:t>
        </w:r>
      </w:hyperlink>
    </w:p>
    <w:p w:rsidR="004F2A1F" w:rsidRDefault="005D7C6D" w:rsidP="00CE4CB1">
      <w:pPr>
        <w:pStyle w:val="ZoznamLiteratury"/>
      </w:pPr>
      <w:hyperlink r:id="rId84" w:history="1">
        <w:r w:rsidR="004F2A1F">
          <w:rPr>
            <w:rStyle w:val="Hyperlink"/>
          </w:rPr>
          <w:t>http://developer.android.com/guide/developing/tools/adb.html</w:t>
        </w:r>
      </w:hyperlink>
    </w:p>
    <w:p w:rsidR="00264040" w:rsidRDefault="005D7C6D" w:rsidP="00CE4CB1">
      <w:pPr>
        <w:pStyle w:val="ZoznamLiteratury"/>
      </w:pPr>
      <w:hyperlink r:id="rId85"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5D7C6D" w:rsidP="00CE4CB1">
      <w:pPr>
        <w:pStyle w:val="ZoznamLiteratury"/>
      </w:pPr>
      <w:hyperlink r:id="rId86" w:history="1">
        <w:r w:rsidR="00CE1C74">
          <w:rPr>
            <w:rStyle w:val="Hyperlink"/>
          </w:rPr>
          <w:t>http://developer.android.com/guide/topics/fundamentals/activities.html</w:t>
        </w:r>
      </w:hyperlink>
    </w:p>
    <w:p w:rsidR="009644B7" w:rsidRDefault="005D7C6D" w:rsidP="009644B7">
      <w:pPr>
        <w:pStyle w:val="ZoznamLiteratury"/>
      </w:pPr>
      <w:hyperlink r:id="rId87" w:history="1">
        <w:r w:rsidR="009644B7">
          <w:rPr>
            <w:rStyle w:val="Hyperlink"/>
          </w:rPr>
          <w:t>http://developer.android.com/guide/topics/fundamentals/services.html</w:t>
        </w:r>
      </w:hyperlink>
    </w:p>
    <w:p w:rsidR="009644B7" w:rsidRPr="0073680C" w:rsidRDefault="005D7C6D" w:rsidP="009644B7">
      <w:pPr>
        <w:pStyle w:val="ZoznamLiteratury"/>
      </w:pPr>
      <w:hyperlink r:id="rId88" w:history="1">
        <w:r w:rsidR="009644B7">
          <w:rPr>
            <w:rStyle w:val="Hyperlink"/>
          </w:rPr>
          <w:t>http://developer.android.com/guide/topics/fundamentals.html</w:t>
        </w:r>
      </w:hyperlink>
    </w:p>
    <w:p w:rsidR="009644B7" w:rsidRPr="0082665A" w:rsidRDefault="005D7C6D" w:rsidP="009644B7">
      <w:pPr>
        <w:pStyle w:val="ZoznamLiteratury"/>
        <w:rPr>
          <w:rStyle w:val="Hyperlink"/>
          <w:color w:val="auto"/>
          <w:u w:val="none"/>
        </w:rPr>
      </w:pPr>
      <w:hyperlink r:id="rId89" w:history="1">
        <w:r w:rsidR="009644B7">
          <w:rPr>
            <w:rStyle w:val="Hyperlink"/>
          </w:rPr>
          <w:t>http://developer.android.com/guide/topics/intents/intents-filters.html</w:t>
        </w:r>
      </w:hyperlink>
    </w:p>
    <w:p w:rsidR="0082665A" w:rsidRDefault="005D7C6D" w:rsidP="009644B7">
      <w:pPr>
        <w:pStyle w:val="ZoznamLiteratury"/>
      </w:pPr>
      <w:hyperlink r:id="rId90" w:history="1">
        <w:r w:rsidR="0082665A">
          <w:rPr>
            <w:rStyle w:val="Hyperlink"/>
          </w:rPr>
          <w:t>http://developer.android.com/guide/topics/ui/index.html</w:t>
        </w:r>
      </w:hyperlink>
    </w:p>
    <w:p w:rsidR="00F670DC" w:rsidRDefault="005D7C6D" w:rsidP="009644B7">
      <w:pPr>
        <w:pStyle w:val="ZoznamLiteratury"/>
      </w:pPr>
      <w:hyperlink r:id="rId91" w:history="1">
        <w:r w:rsidR="00F670DC">
          <w:rPr>
            <w:rStyle w:val="Hyperlink"/>
          </w:rPr>
          <w:t>http://images.fonearena.com/blog/wp-content/uploads/2011/11/Google-Plus.jpg</w:t>
        </w:r>
      </w:hyperlink>
    </w:p>
    <w:p w:rsidR="003E6AFA" w:rsidRDefault="005D7C6D" w:rsidP="003E6AFA">
      <w:pPr>
        <w:pStyle w:val="ZoznamLiteratury"/>
        <w:rPr>
          <w:rStyle w:val="Hyperlink"/>
          <w:color w:val="auto"/>
          <w:u w:val="none"/>
        </w:rPr>
      </w:pPr>
      <w:hyperlink r:id="rId92" w:history="1">
        <w:r w:rsidR="00A57600" w:rsidRPr="00D971C3">
          <w:rPr>
            <w:rStyle w:val="Hyperlink"/>
          </w:rPr>
          <w:t>http://developer.android.com/images/system-architecture.jpg</w:t>
        </w:r>
      </w:hyperlink>
    </w:p>
    <w:p w:rsidR="00A57600" w:rsidRDefault="005D7C6D" w:rsidP="003E6AFA">
      <w:pPr>
        <w:pStyle w:val="ZoznamLiteratury"/>
      </w:pPr>
      <w:hyperlink r:id="rId93" w:history="1">
        <w:r w:rsidR="00A57600">
          <w:rPr>
            <w:rStyle w:val="Hyperlink"/>
          </w:rPr>
          <w:t>http://developer.android.com/guide/basics/what-is-android.html</w:t>
        </w:r>
      </w:hyperlink>
    </w:p>
    <w:p w:rsidR="00CD56AD" w:rsidRDefault="005D7C6D" w:rsidP="003E6AFA">
      <w:pPr>
        <w:pStyle w:val="ZoznamLiteratury"/>
      </w:pPr>
      <w:hyperlink r:id="rId94" w:history="1">
        <w:r w:rsidR="00CD56AD">
          <w:rPr>
            <w:rStyle w:val="Hyperlink"/>
          </w:rPr>
          <w:t>http://www.openhandsetalliance.com/press_110507.html</w:t>
        </w:r>
      </w:hyperlink>
    </w:p>
    <w:p w:rsidR="005C2F6C" w:rsidRDefault="005D7C6D" w:rsidP="005C2F6C">
      <w:pPr>
        <w:pStyle w:val="ZoznamLiteratury"/>
        <w:rPr>
          <w:rStyle w:val="Hyperlink"/>
          <w:color w:val="auto"/>
          <w:u w:val="none"/>
        </w:rPr>
      </w:pPr>
      <w:hyperlink r:id="rId95" w:history="1">
        <w:r w:rsidR="00F609BF" w:rsidRPr="00D971C3">
          <w:rPr>
            <w:rStyle w:val="Hyperlink"/>
          </w:rPr>
          <w:t>http://developer.android.com/images/activity_lifecycle.png</w:t>
        </w:r>
      </w:hyperlink>
    </w:p>
    <w:p w:rsidR="00F609BF" w:rsidRDefault="005D7C6D" w:rsidP="005C2F6C">
      <w:pPr>
        <w:pStyle w:val="ZoznamLiteratury"/>
      </w:pPr>
      <w:hyperlink r:id="rId96" w:history="1">
        <w:r w:rsidR="00F609BF">
          <w:rPr>
            <w:rStyle w:val="Hyperlink"/>
          </w:rPr>
          <w:t>http://www.denso-wave.com/qrcode/aboutqr-e.html</w:t>
        </w:r>
      </w:hyperlink>
    </w:p>
    <w:p w:rsidR="00974EA1" w:rsidRDefault="005D7C6D" w:rsidP="005C2F6C">
      <w:pPr>
        <w:pStyle w:val="ZoznamLiteratury"/>
      </w:pPr>
      <w:hyperlink r:id="rId97"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98"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3757D9" w:rsidRDefault="005D7C6D" w:rsidP="00014EAC">
      <w:pPr>
        <w:pStyle w:val="ZoznamLiteratury"/>
        <w:rPr>
          <w:rStyle w:val="Hyperlink"/>
          <w:color w:val="auto"/>
          <w:u w:val="none"/>
        </w:rPr>
      </w:pPr>
      <w:hyperlink r:id="rId99" w:history="1">
        <w:r w:rsidR="002E0A94">
          <w:rPr>
            <w:rStyle w:val="Hyperlink"/>
          </w:rPr>
          <w:t>http://www.saxproject.org/event.html</w:t>
        </w:r>
      </w:hyperlink>
    </w:p>
    <w:p w:rsidR="003757D9" w:rsidRPr="00014EAC" w:rsidRDefault="005D7C6D" w:rsidP="00014EAC">
      <w:pPr>
        <w:pStyle w:val="ZoznamLiteratury"/>
        <w:rPr>
          <w:rStyle w:val="Hyperlink"/>
          <w:color w:val="auto"/>
          <w:u w:val="none"/>
        </w:rPr>
      </w:pPr>
      <w:hyperlink r:id="rId100" w:history="1">
        <w:r w:rsidR="003757D9">
          <w:rPr>
            <w:rStyle w:val="Hyperlink"/>
          </w:rPr>
          <w:t>http://code.google.com/p/zxing/</w:t>
        </w:r>
      </w:hyperlink>
    </w:p>
    <w:p w:rsidR="00FE327F" w:rsidRPr="0073680C" w:rsidRDefault="000C5ABE">
      <w:pPr>
        <w:pStyle w:val="NadpisKapitoly"/>
        <w:numPr>
          <w:ilvl w:val="0"/>
          <w:numId w:val="0"/>
        </w:numPr>
      </w:pPr>
      <w:bookmarkStart w:id="128" w:name="_Toc102191194"/>
      <w:bookmarkStart w:id="129" w:name="_Toc224306324"/>
      <w:bookmarkStart w:id="130" w:name="_Toc323074556"/>
      <w:r w:rsidRPr="0073680C">
        <w:lastRenderedPageBreak/>
        <w:t>Prílohy</w:t>
      </w:r>
      <w:bookmarkEnd w:id="128"/>
      <w:bookmarkEnd w:id="129"/>
      <w:bookmarkEnd w:id="130"/>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Default="003577D0">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pPr>
        <w:pStyle w:val="NormalnytextDP"/>
      </w:pPr>
    </w:p>
    <w:p w:rsidR="00F97EE4" w:rsidRDefault="00F97EE4" w:rsidP="006D5414">
      <w:pPr>
        <w:pStyle w:val="Heading1"/>
        <w:numPr>
          <w:ilvl w:val="0"/>
          <w:numId w:val="0"/>
        </w:numPr>
      </w:pPr>
      <w:r>
        <w:lastRenderedPageBreak/>
        <w:t>Pouzivateľská príručka</w:t>
      </w:r>
    </w:p>
    <w:p w:rsidR="00F97EE4" w:rsidRDefault="00F97EE4" w:rsidP="00F97EE4">
      <w:pPr>
        <w:pStyle w:val="Heading1"/>
      </w:pPr>
      <w:r>
        <w:t>Funkcia programu</w:t>
      </w:r>
    </w:p>
    <w:p w:rsidR="00F97EE4" w:rsidRDefault="00F97EE4" w:rsidP="00F97EE4">
      <w:pPr>
        <w:ind w:firstLine="720"/>
      </w:pPr>
      <w:r>
        <w:t>Aplikácia Inventory System pre platformu Android slúži na vykonávanie inventúry pomocou skenovania a dekódovania QR kódov umiestnených na predmete. Aplikácii je pred spustením inventúry potrebné zadať odkazy na zdrojový súbor inventárneho listu vo formáte XML, odkaz na skript vo formáte PHP, ktorý uloží prijatú výslednú správu vo formáte HTML na disk servera a aspoň jednu e-mailovú adresu na ktorú bude možno odoslať notifikáciu po ukončení inventúry.</w:t>
      </w:r>
    </w:p>
    <w:p w:rsidR="00F97EE4" w:rsidRDefault="00F97EE4" w:rsidP="00F97EE4">
      <w:pPr>
        <w:ind w:firstLine="720"/>
      </w:pPr>
      <w:r>
        <w:t>Po štarte inventúry si používateľ zvolí miestnosť v ktorej bude vykonávať inventúru. Jednotlivé položky sú zobrazené vo formate matice. Aplikácia má schopnosť zresetovať inventúru v danej miestnosti a filtrovať obsah miestnosti. Samotné načítavanie QR kódov je realizované pomocou spustenia kamery, ktorú je okrem tlačidla v menu, možné aktivovať aj gestom posunutia. Pre načítanie kódu, používateľ jednoducho namieri kameru na kód, ktorý bude automaticky rozpoznaný.</w:t>
      </w:r>
    </w:p>
    <w:p w:rsidR="00F97EE4" w:rsidRDefault="00F97EE4" w:rsidP="00F97EE4">
      <w:pPr>
        <w:ind w:firstLine="720"/>
      </w:pPr>
      <w:r>
        <w:t xml:space="preserve">Po ukončení inventúry je možné exportovať výsledky na server alebo lokálne na SD-kartu. </w:t>
      </w:r>
      <w:r w:rsidR="006D5414">
        <w:t>Nahratú správu je možné priamo prehľiadať v zabudovanom internetovom prehliadači. O výsledkoch inventúry je možné rozoslať e-mailové notifikácie, ktoré budu odoslané na adresy zadané v nastaveniach pred začatím inventúry.</w:t>
      </w:r>
    </w:p>
    <w:p w:rsidR="006D5414" w:rsidRDefault="006D5414" w:rsidP="00F97EE4">
      <w:pPr>
        <w:ind w:firstLine="720"/>
      </w:pPr>
      <w:r>
        <w:t>O vykonanej inventúre je taktiež možné si prezrieť štatistické hodnoty.</w:t>
      </w:r>
    </w:p>
    <w:p w:rsidR="006D5414" w:rsidRDefault="006D5414" w:rsidP="006D5414"/>
    <w:p w:rsidR="006D5414" w:rsidRDefault="006D5414" w:rsidP="006D5414">
      <w:pPr>
        <w:pStyle w:val="Heading1"/>
      </w:pPr>
      <w:r>
        <w:t>Požiadavky na technické a programové vybavenie</w:t>
      </w:r>
    </w:p>
    <w:p w:rsidR="006D5414" w:rsidRDefault="006D5414" w:rsidP="006D5414">
      <w:pPr>
        <w:pStyle w:val="Heading2"/>
        <w:numPr>
          <w:ilvl w:val="1"/>
          <w:numId w:val="1"/>
        </w:numPr>
      </w:pPr>
      <w:r>
        <w:t>Hardvérové požiadavky</w:t>
      </w:r>
    </w:p>
    <w:p w:rsidR="006D5414" w:rsidRDefault="006D5414" w:rsidP="00B84073">
      <w:pPr>
        <w:pStyle w:val="ListParagraph"/>
        <w:numPr>
          <w:ilvl w:val="1"/>
          <w:numId w:val="36"/>
        </w:numPr>
      </w:pPr>
      <w:r>
        <w:t>Zariadenie, ktoré spĺňa hardvérové požiadavky platformy Android</w:t>
      </w:r>
    </w:p>
    <w:p w:rsidR="006D5414" w:rsidRDefault="006D5414" w:rsidP="00B84073">
      <w:pPr>
        <w:pStyle w:val="ListParagraph"/>
        <w:numPr>
          <w:ilvl w:val="1"/>
          <w:numId w:val="36"/>
        </w:numPr>
      </w:pPr>
      <w:r>
        <w:t>Vstavaná kamera</w:t>
      </w:r>
    </w:p>
    <w:p w:rsidR="006D5414" w:rsidRDefault="006D5414" w:rsidP="00B84073">
      <w:pPr>
        <w:pStyle w:val="ListParagraph"/>
        <w:numPr>
          <w:ilvl w:val="1"/>
          <w:numId w:val="36"/>
        </w:numPr>
      </w:pPr>
      <w:r>
        <w:t>Minimálne rozlíšenie dasasdsa</w:t>
      </w:r>
      <w:r w:rsidR="00B75496">
        <w:t xml:space="preserve"> 240 x 400</w:t>
      </w:r>
    </w:p>
    <w:p w:rsidR="00FC58C2" w:rsidRDefault="00FC58C2" w:rsidP="00B84073">
      <w:pPr>
        <w:pStyle w:val="ListParagraph"/>
        <w:numPr>
          <w:ilvl w:val="1"/>
          <w:numId w:val="36"/>
        </w:numPr>
      </w:pPr>
      <w:r>
        <w:t xml:space="preserve">Odporúčané rozlíšenie </w:t>
      </w:r>
      <w:r w:rsidR="00B75496">
        <w:t>480 x 800</w:t>
      </w:r>
    </w:p>
    <w:p w:rsidR="006D5414" w:rsidRDefault="00FC58C2" w:rsidP="00FC58C2">
      <w:pPr>
        <w:pStyle w:val="Heading2"/>
        <w:ind w:firstLine="720"/>
      </w:pPr>
      <w:r>
        <w:t>2.2</w:t>
      </w:r>
      <w:r>
        <w:tab/>
      </w:r>
      <w:r w:rsidR="006D5414">
        <w:t>Softvérové požiadavky</w:t>
      </w:r>
    </w:p>
    <w:p w:rsidR="006D5414" w:rsidRDefault="006D5414" w:rsidP="00B84073">
      <w:pPr>
        <w:pStyle w:val="ListParagraph"/>
        <w:numPr>
          <w:ilvl w:val="1"/>
          <w:numId w:val="37"/>
        </w:numPr>
      </w:pPr>
      <w:r>
        <w:t>Operačný systém Android vo verzií 2.2 Froyo a</w:t>
      </w:r>
      <w:r w:rsidR="00B75496">
        <w:t> </w:t>
      </w:r>
      <w:r>
        <w:t>vyššie</w:t>
      </w:r>
    </w:p>
    <w:p w:rsidR="00B75496" w:rsidRDefault="00B75496" w:rsidP="00B75496">
      <w:pPr>
        <w:pStyle w:val="Heading2"/>
        <w:numPr>
          <w:ilvl w:val="1"/>
          <w:numId w:val="1"/>
        </w:numPr>
      </w:pPr>
      <w:r>
        <w:lastRenderedPageBreak/>
        <w:t>Iné požiadavky</w:t>
      </w:r>
    </w:p>
    <w:p w:rsidR="00B75496" w:rsidRDefault="00B75496" w:rsidP="00B84073">
      <w:pPr>
        <w:pStyle w:val="ListParagraph"/>
        <w:numPr>
          <w:ilvl w:val="1"/>
          <w:numId w:val="38"/>
        </w:numPr>
      </w:pPr>
      <w:r>
        <w:t>Aktívne pripojenie na internet</w:t>
      </w:r>
    </w:p>
    <w:p w:rsidR="00B75496" w:rsidRDefault="00311D22" w:rsidP="00B84073">
      <w:pPr>
        <w:pStyle w:val="ListParagraph"/>
        <w:numPr>
          <w:ilvl w:val="1"/>
          <w:numId w:val="38"/>
        </w:numPr>
      </w:pPr>
      <w:r>
        <w:t>Zdrojový súbor položiek vo formáte XML umiestnený na strane servera</w:t>
      </w:r>
    </w:p>
    <w:p w:rsidR="00311D22" w:rsidRDefault="00311D22" w:rsidP="00B84073">
      <w:pPr>
        <w:pStyle w:val="ListParagraph"/>
        <w:numPr>
          <w:ilvl w:val="1"/>
          <w:numId w:val="38"/>
        </w:numPr>
      </w:pPr>
      <w:r>
        <w:t>Archivačný skript vo formáte PHP umiestenený na strane servera, ktorý je dodávaný spolu s</w:t>
      </w:r>
      <w:r w:rsidR="00B84073">
        <w:t> </w:t>
      </w:r>
      <w:r>
        <w:t>prácou</w:t>
      </w:r>
      <w:r w:rsidR="00B84073">
        <w:t xml:space="preserve"> v prílohách</w:t>
      </w:r>
    </w:p>
    <w:p w:rsidR="00311D22" w:rsidRDefault="00311D22" w:rsidP="00311D22">
      <w:pPr>
        <w:pStyle w:val="Heading1"/>
      </w:pPr>
      <w:r>
        <w:t>Inštalácia a spustenie</w:t>
      </w:r>
    </w:p>
    <w:p w:rsidR="00B84073" w:rsidRDefault="00311D22" w:rsidP="00B84073">
      <w:pPr>
        <w:pStyle w:val="BodyTextIndent"/>
        <w:ind w:left="0" w:firstLine="720"/>
      </w:pPr>
      <w:r>
        <w:t xml:space="preserve">Inštalácia programu prebieha štandardne ako </w:t>
      </w:r>
      <w:r w:rsidR="00B84073">
        <w:t xml:space="preserve">lalal kliknutím na inštalačný súbor </w:t>
      </w:r>
      <w:r w:rsidR="00B84073" w:rsidRPr="00B84073">
        <w:rPr>
          <w:rFonts w:ascii="Courier" w:hAnsi="Courier"/>
        </w:rPr>
        <w:t>InventorySystem.apk</w:t>
      </w:r>
      <w:r w:rsidR="00B84073" w:rsidRPr="00B84073">
        <w:t>.</w:t>
      </w:r>
      <w:r w:rsidR="00D62D93">
        <w:t xml:space="preserve"> </w:t>
      </w:r>
      <w:r w:rsidR="00B84073">
        <w:t>Spustenie aplikácie je možné pomocou kliknutia ikony programu.</w:t>
      </w:r>
    </w:p>
    <w:p w:rsidR="00B84073" w:rsidRDefault="00B84073" w:rsidP="00B84073">
      <w:pPr>
        <w:pStyle w:val="BodyTextIndent"/>
        <w:keepNext/>
        <w:ind w:left="0"/>
        <w:jc w:val="center"/>
      </w:pPr>
      <w:r>
        <w:rPr>
          <w:rFonts w:ascii="Courier" w:hAnsi="Courier"/>
          <w:noProof/>
          <w:lang w:eastAsia="sk-SK"/>
        </w:rPr>
        <w:drawing>
          <wp:inline distT="0" distB="0" distL="0" distR="0" wp14:anchorId="43FD918B" wp14:editId="71C564D9">
            <wp:extent cx="268347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01">
                      <a:extLst>
                        <a:ext uri="{28A0092B-C50C-407E-A947-70E740481C1C}">
                          <a14:useLocalDpi xmlns:a14="http://schemas.microsoft.com/office/drawing/2010/main" val="0"/>
                        </a:ext>
                      </a:extLst>
                    </a:blip>
                    <a:stretch>
                      <a:fillRect/>
                    </a:stretch>
                  </pic:blipFill>
                  <pic:spPr>
                    <a:xfrm>
                      <a:off x="0" y="0"/>
                      <a:ext cx="2684812" cy="4459930"/>
                    </a:xfrm>
                    <a:prstGeom prst="rect">
                      <a:avLst/>
                    </a:prstGeom>
                  </pic:spPr>
                </pic:pic>
              </a:graphicData>
            </a:graphic>
          </wp:inline>
        </w:drawing>
      </w:r>
    </w:p>
    <w:p w:rsidR="00B84073" w:rsidRDefault="00B84073" w:rsidP="00B84073">
      <w:pPr>
        <w:pStyle w:val="Caption"/>
      </w:pPr>
      <w:r>
        <w:t xml:space="preserve">Obr. </w:t>
      </w:r>
      <w:fldSimple w:instr=" SEQ Obr. \* ARABIC ">
        <w:r w:rsidR="00610399">
          <w:rPr>
            <w:noProof/>
          </w:rPr>
          <w:t>29</w:t>
        </w:r>
      </w:fldSimple>
      <w:r>
        <w:tab/>
        <w:t>Ikona aplikácie na ploche</w:t>
      </w:r>
    </w:p>
    <w:p w:rsidR="00B833C3" w:rsidRDefault="00B833C3" w:rsidP="00B833C3">
      <w:pPr>
        <w:pStyle w:val="Heading1"/>
      </w:pPr>
      <w:r>
        <w:t>Používanie programu</w:t>
      </w:r>
    </w:p>
    <w:p w:rsidR="00DD47C1" w:rsidRPr="00DD47C1" w:rsidRDefault="00DD47C1" w:rsidP="00DD47C1">
      <w:pPr>
        <w:ind w:firstLine="720"/>
      </w:pPr>
      <w:r>
        <w:t>Aplikácia obsahuje hlavné menu v ktorom sa nachádzaju tlačidlá pre nastavenia, informácie o autorovi a štarte inventúry.</w:t>
      </w:r>
    </w:p>
    <w:p w:rsidR="00DD47C1" w:rsidRDefault="00DD47C1" w:rsidP="00DD47C1">
      <w:pPr>
        <w:pStyle w:val="xdpObalO"/>
        <w:keepNext/>
        <w:widowControl/>
      </w:pPr>
      <w:r w:rsidRPr="00DD47C1">
        <w:rPr>
          <w:rFonts w:cs="Times New Roman"/>
          <w:bCs w:val="0"/>
          <w:noProof/>
          <w:szCs w:val="24"/>
          <w:lang w:eastAsia="sk-SK"/>
        </w:rPr>
        <w:lastRenderedPageBreak/>
        <w:drawing>
          <wp:inline distT="0" distB="0" distL="0" distR="0" wp14:anchorId="5E86C773" wp14:editId="739E645C">
            <wp:extent cx="2658689"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a:extLst>
                        <a:ext uri="{28A0092B-C50C-407E-A947-70E740481C1C}">
                          <a14:useLocalDpi xmlns:a14="http://schemas.microsoft.com/office/drawing/2010/main" val="0"/>
                        </a:ext>
                      </a:extLst>
                    </a:blip>
                    <a:stretch>
                      <a:fillRect/>
                    </a:stretch>
                  </pic:blipFill>
                  <pic:spPr>
                    <a:xfrm>
                      <a:off x="0" y="0"/>
                      <a:ext cx="2660019" cy="4440870"/>
                    </a:xfrm>
                    <a:prstGeom prst="rect">
                      <a:avLst/>
                    </a:prstGeom>
                  </pic:spPr>
                </pic:pic>
              </a:graphicData>
            </a:graphic>
          </wp:inline>
        </w:drawing>
      </w:r>
    </w:p>
    <w:p w:rsidR="00DD47C1" w:rsidRPr="00DD47C1" w:rsidRDefault="00DD47C1" w:rsidP="00DD47C1">
      <w:pPr>
        <w:pStyle w:val="Caption"/>
        <w:rPr>
          <w:bCs w:val="0"/>
          <w:noProof/>
          <w:szCs w:val="24"/>
          <w:lang w:eastAsia="sk-SK"/>
        </w:rPr>
      </w:pPr>
      <w:r>
        <w:t xml:space="preserve">Obr. </w:t>
      </w:r>
      <w:fldSimple w:instr=" SEQ Obr. \* ARABIC ">
        <w:r w:rsidR="00610399">
          <w:rPr>
            <w:noProof/>
          </w:rPr>
          <w:t>30</w:t>
        </w:r>
      </w:fldSimple>
      <w:r>
        <w:tab/>
        <w:t>Hlavné menu</w:t>
      </w:r>
    </w:p>
    <w:p w:rsidR="00B833C3" w:rsidRDefault="00B833C3" w:rsidP="00B833C3">
      <w:pPr>
        <w:pStyle w:val="Heading2"/>
        <w:numPr>
          <w:ilvl w:val="1"/>
          <w:numId w:val="1"/>
        </w:numPr>
      </w:pPr>
      <w:r>
        <w:t>Pred štartom</w:t>
      </w:r>
    </w:p>
    <w:p w:rsidR="00B833C3" w:rsidRDefault="00B833C3" w:rsidP="00DD47C1">
      <w:pPr>
        <w:ind w:firstLine="680"/>
      </w:pPr>
      <w:r>
        <w:t xml:space="preserve">Pred štartom programu je potrebné nastaviť v aktivite </w:t>
      </w:r>
      <w:r>
        <w:rPr>
          <w:b/>
        </w:rPr>
        <w:t>Settings</w:t>
      </w:r>
      <w:r>
        <w:t xml:space="preserve"> potrebné odkazy na zdrojový inventárny .xml s</w:t>
      </w:r>
      <w:r w:rsidR="00DD47C1">
        <w:t>úbor, odkaz na archivačný skript vo formáte PHP a aspoň jednu e-mailovú adresu ktorá bude obdržiavať notifikácie o výsledkoch inventúry. Tieto nastavenia budu ukladané na disk telefónu a stačí ich nastaviť po inštalácií len raz.</w:t>
      </w:r>
    </w:p>
    <w:p w:rsidR="00DD47C1" w:rsidRDefault="00DD47C1" w:rsidP="00DD47C1">
      <w:pPr>
        <w:keepNext/>
        <w:jc w:val="center"/>
      </w:pPr>
      <w:r>
        <w:rPr>
          <w:noProof/>
          <w:lang w:eastAsia="sk-SK"/>
        </w:rPr>
        <w:lastRenderedPageBreak/>
        <w:drawing>
          <wp:inline distT="0" distB="0" distL="0" distR="0" wp14:anchorId="1EA0EF7D" wp14:editId="1F104602">
            <wp:extent cx="5399405"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31</w:t>
        </w:r>
      </w:fldSimple>
      <w:r>
        <w:tab/>
        <w:t>Aktivita nastavení</w:t>
      </w:r>
    </w:p>
    <w:p w:rsidR="00DD47C1" w:rsidRDefault="00DD47C1" w:rsidP="00DD47C1">
      <w:pPr>
        <w:pStyle w:val="Heading2"/>
        <w:numPr>
          <w:ilvl w:val="1"/>
          <w:numId w:val="1"/>
        </w:numPr>
      </w:pPr>
      <w:r>
        <w:t>Voľba miestnosti</w:t>
      </w:r>
    </w:p>
    <w:p w:rsidR="00DD47C1" w:rsidRDefault="00DD47C1" w:rsidP="00DD47C1">
      <w:pPr>
        <w:ind w:firstLine="680"/>
      </w:pPr>
      <w:r>
        <w:t xml:space="preserve">Po stlačení tlačidla </w:t>
      </w:r>
      <w:r w:rsidRPr="00DD47C1">
        <w:rPr>
          <w:b/>
        </w:rPr>
        <w:t>Start</w:t>
      </w:r>
      <w:r>
        <w:t xml:space="preserve"> v hlavnom menu sa používateľ dostane do aktivity voľby miestnosti. Tu bude zobrazený dialog, ktorý informuje používateľa o prevzávaní inventárneho listu zo servera. Táto časť si vyžaduje aktívne pripojenie na internet. Pre pokračovanie v aktivite je potrebné zvoliť miestnosť v ktorej sa bude inventúra vykonávať. Progres inventúry vo viacerých miestnostiach sa odpamätáva a umožňuje tak paralelné vykonávanie. Zresetovanie inventúry vo všetkých miestnostiach je možné po stlačení hardvérového tlačidla Menu.</w:t>
      </w:r>
    </w:p>
    <w:p w:rsidR="00DD47C1" w:rsidRDefault="00DD47C1" w:rsidP="00DD47C1">
      <w:pPr>
        <w:keepNext/>
        <w:jc w:val="center"/>
      </w:pPr>
      <w:r>
        <w:rPr>
          <w:noProof/>
          <w:lang w:eastAsia="sk-SK"/>
        </w:rPr>
        <w:drawing>
          <wp:inline distT="0" distB="0" distL="0" distR="0" wp14:anchorId="5CCF282D" wp14:editId="12452549">
            <wp:extent cx="5399405"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DD47C1" w:rsidRDefault="00DD47C1" w:rsidP="00DD47C1">
      <w:pPr>
        <w:pStyle w:val="Caption"/>
      </w:pPr>
      <w:r>
        <w:t xml:space="preserve">Obr. </w:t>
      </w:r>
      <w:fldSimple w:instr=" SEQ Obr. \* ARABIC ">
        <w:r w:rsidR="00610399">
          <w:rPr>
            <w:noProof/>
          </w:rPr>
          <w:t>32</w:t>
        </w:r>
      </w:fldSimple>
      <w:r>
        <w:tab/>
        <w:t>Možnosti aktivity výberu miestnosti</w:t>
      </w:r>
    </w:p>
    <w:p w:rsidR="00FD5170" w:rsidRDefault="00FD5170" w:rsidP="00FD5170">
      <w:pPr>
        <w:pStyle w:val="Heading2"/>
        <w:numPr>
          <w:ilvl w:val="1"/>
          <w:numId w:val="1"/>
        </w:numPr>
      </w:pPr>
      <w:r>
        <w:lastRenderedPageBreak/>
        <w:t xml:space="preserve">Vlastná </w:t>
      </w:r>
      <w:r w:rsidR="004374E8">
        <w:t>i</w:t>
      </w:r>
      <w:r>
        <w:t>nventúra</w:t>
      </w:r>
    </w:p>
    <w:p w:rsidR="00FD5170" w:rsidRDefault="00FD5170" w:rsidP="00F0592A">
      <w:pPr>
        <w:pStyle w:val="BodyTextIndent2"/>
      </w:pPr>
      <w:r>
        <w:t>Inventúra v miestnosti prebieha načítavaním QR kódov na predmetoch pomocou kamery.  Položky sú reprezentované priznačnými farbami vo formou matice:</w:t>
      </w:r>
    </w:p>
    <w:p w:rsidR="00FD5170" w:rsidRDefault="00FD5170" w:rsidP="00FD5170">
      <w:pPr>
        <w:pStyle w:val="ListParagraph"/>
        <w:numPr>
          <w:ilvl w:val="1"/>
          <w:numId w:val="39"/>
        </w:numPr>
      </w:pPr>
      <w:r w:rsidRPr="00FD5170">
        <w:rPr>
          <w:b/>
        </w:rPr>
        <w:t>Tmavomodrá</w:t>
      </w:r>
      <w:r>
        <w:t xml:space="preserve"> farba položky, značí o predmete, ktorý bol úspešne identifikovaný.</w:t>
      </w:r>
    </w:p>
    <w:p w:rsidR="00FD5170" w:rsidRDefault="00FD5170" w:rsidP="00FD5170">
      <w:pPr>
        <w:pStyle w:val="ListParagraph"/>
        <w:numPr>
          <w:ilvl w:val="1"/>
          <w:numId w:val="39"/>
        </w:numPr>
      </w:pPr>
      <w:r w:rsidRPr="00FD5170">
        <w:rPr>
          <w:b/>
        </w:rPr>
        <w:t>Svetlomodrá</w:t>
      </w:r>
      <w:r>
        <w:t xml:space="preserve"> farba poožka, značí o predmete, ktorý identifikovaný ešte nebol.</w:t>
      </w:r>
    </w:p>
    <w:p w:rsidR="00285530" w:rsidRDefault="00285530" w:rsidP="00285530"/>
    <w:p w:rsidR="00FD5170" w:rsidRDefault="00FD5170" w:rsidP="00FD5170">
      <w:pPr>
        <w:keepNext/>
        <w:jc w:val="center"/>
      </w:pPr>
      <w:r>
        <w:rPr>
          <w:noProof/>
          <w:lang w:eastAsia="sk-SK"/>
        </w:rPr>
        <w:drawing>
          <wp:inline distT="0" distB="0" distL="0" distR="0" wp14:anchorId="3A863955" wp14:editId="4A523876">
            <wp:extent cx="5399405"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D5170" w:rsidRPr="00FD5170" w:rsidRDefault="00FD5170" w:rsidP="00FD5170">
      <w:pPr>
        <w:pStyle w:val="Caption"/>
      </w:pPr>
      <w:r>
        <w:t xml:space="preserve">Obr. </w:t>
      </w:r>
      <w:fldSimple w:instr=" SEQ Obr. \* ARABIC ">
        <w:r w:rsidR="00610399">
          <w:rPr>
            <w:noProof/>
          </w:rPr>
          <w:t>33</w:t>
        </w:r>
      </w:fldSimple>
      <w:r>
        <w:t>Ukážka spustenia kamery gestom</w:t>
      </w:r>
    </w:p>
    <w:p w:rsidR="00285530" w:rsidRDefault="00FD5170" w:rsidP="00285530">
      <w:pPr>
        <w:ind w:firstLine="720"/>
      </w:pPr>
      <w:r>
        <w:t>Používateľské rozhranie poskytuje v</w:t>
      </w:r>
      <w:r w:rsidR="00F0592A">
        <w:t xml:space="preserve"> </w:t>
      </w:r>
      <w:r>
        <w:t>pravom hornom rohu údaj o počte nájdených položiek a celkovom počte položiek v miestnosti. Kameru je možné zapnúť z menu ale pre pohodlie práce je možné použiť gesto posunu.</w:t>
      </w:r>
    </w:p>
    <w:p w:rsidR="00285530" w:rsidRDefault="00285530" w:rsidP="00FD5170">
      <w:pPr>
        <w:ind w:firstLine="720"/>
      </w:pPr>
      <w:r>
        <w:t>Po kliknutí na položku bude zobrazený dialóg s informáciami o položke. Pri poškodenom fyzickom QR kóde je možné zaznačiť respektíve odznačiť položku podržaním prsta na položke.</w:t>
      </w:r>
    </w:p>
    <w:p w:rsidR="00F0592A" w:rsidRDefault="00F0592A" w:rsidP="00FD5170">
      <w:pPr>
        <w:ind w:firstLine="720"/>
      </w:pPr>
      <w:r>
        <w:t>Ďalšia funkcionalita miestnosti je navodena stlačením tlačidla Menu. Po jeho stlačení sa zobrazí v spodnej časti obrazovky menu z ktorého je možné:</w:t>
      </w:r>
    </w:p>
    <w:p w:rsidR="00F0592A" w:rsidRDefault="00F0592A" w:rsidP="00F0592A">
      <w:pPr>
        <w:pStyle w:val="ListParagraph"/>
        <w:numPr>
          <w:ilvl w:val="1"/>
          <w:numId w:val="40"/>
        </w:numPr>
      </w:pPr>
      <w:r w:rsidRPr="00285530">
        <w:rPr>
          <w:b/>
        </w:rPr>
        <w:t>Filtrovať</w:t>
      </w:r>
      <w:r>
        <w:t xml:space="preserve"> položky podľa chýbajúcich/nechýbajúcich položiek</w:t>
      </w:r>
    </w:p>
    <w:p w:rsidR="00F0592A" w:rsidRDefault="00F0592A" w:rsidP="00F0592A">
      <w:pPr>
        <w:pStyle w:val="ListParagraph"/>
        <w:numPr>
          <w:ilvl w:val="1"/>
          <w:numId w:val="40"/>
        </w:numPr>
      </w:pPr>
      <w:r w:rsidRPr="00285530">
        <w:rPr>
          <w:b/>
        </w:rPr>
        <w:t>Zresetovať</w:t>
      </w:r>
      <w:r>
        <w:t xml:space="preserve"> celú miestnosť</w:t>
      </w:r>
    </w:p>
    <w:p w:rsidR="00F0592A" w:rsidRPr="00285530" w:rsidRDefault="00F0592A" w:rsidP="00F0592A">
      <w:pPr>
        <w:pStyle w:val="ListParagraph"/>
        <w:numPr>
          <w:ilvl w:val="1"/>
          <w:numId w:val="40"/>
        </w:numPr>
        <w:rPr>
          <w:b/>
        </w:rPr>
      </w:pPr>
      <w:r w:rsidRPr="00285530">
        <w:rPr>
          <w:b/>
        </w:rPr>
        <w:t>Zapnúť kameru</w:t>
      </w:r>
    </w:p>
    <w:p w:rsidR="00F0592A" w:rsidRPr="00285530" w:rsidRDefault="00F0592A" w:rsidP="00F0592A">
      <w:pPr>
        <w:pStyle w:val="ListParagraph"/>
        <w:numPr>
          <w:ilvl w:val="1"/>
          <w:numId w:val="40"/>
        </w:numPr>
        <w:rPr>
          <w:b/>
        </w:rPr>
      </w:pPr>
      <w:r w:rsidRPr="00285530">
        <w:rPr>
          <w:b/>
        </w:rPr>
        <w:t>Ukončiť inventúru</w:t>
      </w:r>
    </w:p>
    <w:p w:rsidR="00D92BC6" w:rsidRDefault="00F0592A" w:rsidP="00D92BC6">
      <w:pPr>
        <w:keepNext/>
        <w:jc w:val="center"/>
      </w:pPr>
      <w:r>
        <w:rPr>
          <w:noProof/>
          <w:lang w:eastAsia="sk-SK"/>
        </w:rPr>
        <w:lastRenderedPageBreak/>
        <w:drawing>
          <wp:inline distT="0" distB="0" distL="0" distR="0" wp14:anchorId="30EDA109" wp14:editId="2747B056">
            <wp:extent cx="5399405" cy="287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0592A" w:rsidRDefault="00D92BC6" w:rsidP="00D92BC6">
      <w:pPr>
        <w:pStyle w:val="Caption"/>
      </w:pPr>
      <w:r>
        <w:t xml:space="preserve">Obr. </w:t>
      </w:r>
      <w:fldSimple w:instr=" SEQ Obr. \* ARABIC ">
        <w:r w:rsidR="00610399">
          <w:rPr>
            <w:noProof/>
          </w:rPr>
          <w:t>34</w:t>
        </w:r>
      </w:fldSimple>
      <w:r>
        <w:tab/>
        <w:t>Ukážka filtrovania položiek</w:t>
      </w:r>
    </w:p>
    <w:p w:rsidR="00285530" w:rsidRDefault="00285530" w:rsidP="00285530">
      <w:pPr>
        <w:pStyle w:val="Heading2"/>
        <w:numPr>
          <w:ilvl w:val="1"/>
          <w:numId w:val="1"/>
        </w:numPr>
      </w:pPr>
      <w:r>
        <w:t>Export výsledkov</w:t>
      </w:r>
    </w:p>
    <w:p w:rsidR="00285530" w:rsidRDefault="00285530" w:rsidP="00285530">
      <w:r>
        <w:t xml:space="preserve">Po stlačení tlačidla v Menu </w:t>
      </w:r>
      <w:r w:rsidRPr="00285530">
        <w:rPr>
          <w:b/>
        </w:rPr>
        <w:t>Finish</w:t>
      </w:r>
      <w:r>
        <w:t xml:space="preserve"> sa aplikácia preniesie do výslednej aktivity. V nej je možné:</w:t>
      </w:r>
    </w:p>
    <w:p w:rsidR="00285530" w:rsidRDefault="00285530" w:rsidP="000303FD">
      <w:pPr>
        <w:pStyle w:val="ListParagraph"/>
        <w:numPr>
          <w:ilvl w:val="1"/>
          <w:numId w:val="41"/>
        </w:numPr>
      </w:pPr>
      <w:r w:rsidRPr="00285530">
        <w:rPr>
          <w:b/>
        </w:rPr>
        <w:t>Odoslať výsledky inventúry na server</w:t>
      </w:r>
      <w:r>
        <w:t xml:space="preserve"> pre archiváciu</w:t>
      </w:r>
    </w:p>
    <w:p w:rsidR="00285530" w:rsidRDefault="004A7F69" w:rsidP="000303FD">
      <w:pPr>
        <w:pStyle w:val="ListParagraph"/>
        <w:numPr>
          <w:ilvl w:val="1"/>
          <w:numId w:val="41"/>
        </w:numPr>
      </w:pPr>
      <w:r w:rsidRPr="004A7F69">
        <w:rPr>
          <w:b/>
        </w:rPr>
        <w:t>Uložiť výsledky lokálne</w:t>
      </w:r>
      <w:r>
        <w:t xml:space="preserve"> na SD-kartu v prípade neprítomnosti pripojenia na internet.</w:t>
      </w:r>
    </w:p>
    <w:p w:rsidR="004A7F69" w:rsidRDefault="004A7F69" w:rsidP="000303FD">
      <w:pPr>
        <w:pStyle w:val="ListParagraph"/>
        <w:numPr>
          <w:ilvl w:val="1"/>
          <w:numId w:val="41"/>
        </w:numPr>
      </w:pPr>
      <w:r>
        <w:rPr>
          <w:b/>
        </w:rPr>
        <w:t>Odoslať e-mailové notifikácie</w:t>
      </w:r>
      <w:r>
        <w:t>, toto je možné len po úspešnom nahratí správy na server</w:t>
      </w:r>
    </w:p>
    <w:p w:rsidR="004A7F69" w:rsidRPr="004A7F69" w:rsidRDefault="004A7F69" w:rsidP="000303FD">
      <w:pPr>
        <w:pStyle w:val="ListParagraph"/>
        <w:numPr>
          <w:ilvl w:val="1"/>
          <w:numId w:val="41"/>
        </w:numPr>
      </w:pPr>
      <w:r>
        <w:rPr>
          <w:b/>
        </w:rPr>
        <w:t>Prezerať správu v prehliadači</w:t>
      </w:r>
      <w:r>
        <w:t>, taktiež možné len po úspešnom nahratí</w:t>
      </w:r>
    </w:p>
    <w:p w:rsidR="004A7F69" w:rsidRPr="004A7F69" w:rsidRDefault="004A7F69" w:rsidP="000303FD">
      <w:pPr>
        <w:pStyle w:val="ListParagraph"/>
        <w:numPr>
          <w:ilvl w:val="1"/>
          <w:numId w:val="41"/>
        </w:numPr>
        <w:rPr>
          <w:b/>
        </w:rPr>
      </w:pPr>
      <w:r w:rsidRPr="004A7F69">
        <w:rPr>
          <w:b/>
        </w:rPr>
        <w:t>Návrat do hlavného menu</w:t>
      </w:r>
    </w:p>
    <w:p w:rsidR="00B861AC" w:rsidRDefault="00285530" w:rsidP="00B861AC">
      <w:pPr>
        <w:keepNext/>
        <w:jc w:val="center"/>
      </w:pPr>
      <w:r>
        <w:rPr>
          <w:noProof/>
          <w:lang w:eastAsia="sk-SK"/>
        </w:rPr>
        <w:lastRenderedPageBreak/>
        <w:drawing>
          <wp:inline distT="0" distB="0" distL="0" distR="0" wp14:anchorId="3B4EC8CF" wp14:editId="587A6DF0">
            <wp:extent cx="2667000" cy="444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8">
                      <a:extLst>
                        <a:ext uri="{28A0092B-C50C-407E-A947-70E740481C1C}">
                          <a14:useLocalDpi xmlns:a14="http://schemas.microsoft.com/office/drawing/2010/main" val="0"/>
                        </a:ext>
                      </a:extLst>
                    </a:blip>
                    <a:stretch>
                      <a:fillRect/>
                    </a:stretch>
                  </pic:blipFill>
                  <pic:spPr>
                    <a:xfrm>
                      <a:off x="0" y="0"/>
                      <a:ext cx="2668334" cy="4447859"/>
                    </a:xfrm>
                    <a:prstGeom prst="rect">
                      <a:avLst/>
                    </a:prstGeom>
                  </pic:spPr>
                </pic:pic>
              </a:graphicData>
            </a:graphic>
          </wp:inline>
        </w:drawing>
      </w:r>
    </w:p>
    <w:p w:rsidR="00285530" w:rsidRDefault="00B861AC" w:rsidP="00B861AC">
      <w:pPr>
        <w:pStyle w:val="Caption"/>
      </w:pPr>
      <w:r>
        <w:t xml:space="preserve">Obr. </w:t>
      </w:r>
      <w:fldSimple w:instr=" SEQ Obr. \* ARABIC ">
        <w:r w:rsidR="00610399">
          <w:rPr>
            <w:noProof/>
          </w:rPr>
          <w:t>35</w:t>
        </w:r>
      </w:fldSimple>
      <w:r>
        <w:tab/>
        <w:t>Ukážka rozhrania pre výsledky inventúry</w:t>
      </w:r>
    </w:p>
    <w:p w:rsidR="00B861AC" w:rsidRDefault="00B861AC" w:rsidP="00B861AC">
      <w:pPr>
        <w:pStyle w:val="Heading1"/>
      </w:pPr>
      <w:r>
        <w:t xml:space="preserve">Chybové </w:t>
      </w:r>
      <w:r w:rsidR="005D7C6D">
        <w:t xml:space="preserve">a iné </w:t>
      </w:r>
      <w:r>
        <w:t>hlásenia</w:t>
      </w:r>
    </w:p>
    <w:p w:rsidR="005D7C6D" w:rsidRDefault="00B861AC" w:rsidP="005D7C6D">
      <w:pPr>
        <w:ind w:firstLine="720"/>
      </w:pPr>
      <w:r>
        <w:t>Aplikácia s</w:t>
      </w:r>
      <w:r w:rsidR="00596B38">
        <w:t xml:space="preserve"> </w:t>
      </w:r>
      <w:bookmarkStart w:id="131" w:name="_GoBack"/>
      <w:bookmarkEnd w:id="131"/>
      <w:r>
        <w:t>používateľom komunikuje prostredníctvom dialógov a správ. Pri chybe, aplikácia zobrazí chybový dialóg s p</w:t>
      </w:r>
      <w:r w:rsidR="005D7C6D">
        <w:t>opisom chyby v anglickom jazyku. Popisy jednotlivých dialógov sú nasledovné:</w:t>
      </w:r>
    </w:p>
    <w:p w:rsidR="005D7C6D" w:rsidRDefault="005D7C6D" w:rsidP="005D7C6D">
      <w:pPr>
        <w:pStyle w:val="ListParagraph"/>
        <w:numPr>
          <w:ilvl w:val="1"/>
          <w:numId w:val="42"/>
        </w:numPr>
        <w:jc w:val="left"/>
      </w:pPr>
      <w:r>
        <w:t>Chýbajúce nastavenia odkazov a e-mailových adries</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2A7F9899" wp14:editId="7C0DF59A">
            <wp:extent cx="2695575" cy="1845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5">
                      <a:extLst>
                        <a:ext uri="{28A0092B-C50C-407E-A947-70E740481C1C}">
                          <a14:useLocalDpi xmlns:a14="http://schemas.microsoft.com/office/drawing/2010/main" val="0"/>
                        </a:ext>
                      </a:extLst>
                    </a:blip>
                    <a:stretch>
                      <a:fillRect/>
                    </a:stretch>
                  </pic:blipFill>
                  <pic:spPr>
                    <a:xfrm>
                      <a:off x="0" y="0"/>
                      <a:ext cx="2696501" cy="1846293"/>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36</w:t>
        </w:r>
      </w:fldSimple>
      <w:r>
        <w:t xml:space="preserve"> Chybový dialóg nastavení</w:t>
      </w:r>
    </w:p>
    <w:p w:rsidR="005D7C6D" w:rsidRDefault="005D7C6D" w:rsidP="005D7C6D">
      <w:pPr>
        <w:pStyle w:val="ListParagraph"/>
        <w:numPr>
          <w:ilvl w:val="1"/>
          <w:numId w:val="42"/>
        </w:numPr>
        <w:jc w:val="left"/>
      </w:pPr>
      <w:r>
        <w:t>Neaktívne pripojenie na internet alebo nekorektný odkaz XML zdroj</w:t>
      </w:r>
    </w:p>
    <w:p w:rsidR="00610399" w:rsidRDefault="005D7C6D" w:rsidP="00610399">
      <w:pPr>
        <w:pStyle w:val="xdpObalO"/>
        <w:keepNext/>
        <w:widowControl/>
      </w:pPr>
      <w:r w:rsidRPr="00610399">
        <w:rPr>
          <w:rFonts w:cs="Times New Roman"/>
          <w:bCs w:val="0"/>
          <w:noProof/>
          <w:szCs w:val="24"/>
          <w:lang w:eastAsia="sk-SK"/>
        </w:rPr>
        <w:lastRenderedPageBreak/>
        <w:drawing>
          <wp:inline distT="0" distB="0" distL="0" distR="0" wp14:anchorId="3A493B52" wp14:editId="26758FEF">
            <wp:extent cx="2667373" cy="183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06">
                      <a:extLst>
                        <a:ext uri="{28A0092B-C50C-407E-A947-70E740481C1C}">
                          <a14:useLocalDpi xmlns:a14="http://schemas.microsoft.com/office/drawing/2010/main" val="0"/>
                        </a:ext>
                      </a:extLst>
                    </a:blip>
                    <a:stretch>
                      <a:fillRect/>
                    </a:stretch>
                  </pic:blipFill>
                  <pic:spPr>
                    <a:xfrm>
                      <a:off x="0" y="0"/>
                      <a:ext cx="2667373" cy="1838325"/>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37</w:t>
        </w:r>
      </w:fldSimple>
      <w:r>
        <w:tab/>
        <w:t>Chybový dialóg zlého odkazu</w:t>
      </w:r>
    </w:p>
    <w:p w:rsidR="005D7C6D" w:rsidRDefault="005D7C6D" w:rsidP="005D7C6D">
      <w:pPr>
        <w:pStyle w:val="ListParagraph"/>
        <w:numPr>
          <w:ilvl w:val="1"/>
          <w:numId w:val="42"/>
        </w:numPr>
        <w:jc w:val="left"/>
      </w:pPr>
      <w:r>
        <w:t>Zdrojový súbor vo formáte XML obsahuje chybu</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55209261" wp14:editId="5D9C82F4">
            <wp:extent cx="2695575" cy="2043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7">
                      <a:extLst>
                        <a:ext uri="{28A0092B-C50C-407E-A947-70E740481C1C}">
                          <a14:useLocalDpi xmlns:a14="http://schemas.microsoft.com/office/drawing/2010/main" val="0"/>
                        </a:ext>
                      </a:extLst>
                    </a:blip>
                    <a:stretch>
                      <a:fillRect/>
                    </a:stretch>
                  </pic:blipFill>
                  <pic:spPr>
                    <a:xfrm>
                      <a:off x="0" y="0"/>
                      <a:ext cx="2694941" cy="2042679"/>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38</w:t>
        </w:r>
      </w:fldSimple>
      <w:r>
        <w:tab/>
        <w:t>Chybový dialóg chyby v súbore XML</w:t>
      </w:r>
    </w:p>
    <w:p w:rsidR="005D7C6D" w:rsidRDefault="005D7C6D" w:rsidP="005D7C6D">
      <w:pPr>
        <w:pStyle w:val="ListParagraph"/>
        <w:numPr>
          <w:ilvl w:val="1"/>
          <w:numId w:val="42"/>
        </w:numPr>
        <w:jc w:val="left"/>
      </w:pPr>
      <w:r>
        <w:t>Položka bola úspešne nájdená</w:t>
      </w:r>
    </w:p>
    <w:p w:rsidR="00610399" w:rsidRDefault="005D7C6D" w:rsidP="00610399">
      <w:pPr>
        <w:keepNext/>
        <w:jc w:val="center"/>
      </w:pPr>
      <w:r>
        <w:rPr>
          <w:noProof/>
          <w:lang w:eastAsia="sk-SK"/>
        </w:rPr>
        <w:drawing>
          <wp:inline distT="0" distB="0" distL="0" distR="0" wp14:anchorId="1795F37C" wp14:editId="6EAAAB2B">
            <wp:extent cx="2676525" cy="1836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8">
                      <a:extLst>
                        <a:ext uri="{28A0092B-C50C-407E-A947-70E740481C1C}">
                          <a14:useLocalDpi xmlns:a14="http://schemas.microsoft.com/office/drawing/2010/main" val="0"/>
                        </a:ext>
                      </a:extLst>
                    </a:blip>
                    <a:stretch>
                      <a:fillRect/>
                    </a:stretch>
                  </pic:blipFill>
                  <pic:spPr>
                    <a:xfrm>
                      <a:off x="0" y="0"/>
                      <a:ext cx="2676525" cy="1836707"/>
                    </a:xfrm>
                    <a:prstGeom prst="rect">
                      <a:avLst/>
                    </a:prstGeom>
                  </pic:spPr>
                </pic:pic>
              </a:graphicData>
            </a:graphic>
          </wp:inline>
        </w:drawing>
      </w:r>
    </w:p>
    <w:p w:rsidR="005D7C6D" w:rsidRDefault="00610399" w:rsidP="00610399">
      <w:pPr>
        <w:pStyle w:val="Caption"/>
      </w:pPr>
      <w:r>
        <w:t xml:space="preserve">Obr. </w:t>
      </w:r>
      <w:fldSimple w:instr=" SEQ Obr. \* ARABIC ">
        <w:r>
          <w:rPr>
            <w:noProof/>
          </w:rPr>
          <w:t>39</w:t>
        </w:r>
      </w:fldSimple>
      <w:r>
        <w:tab/>
        <w:t>Dialóg úspešného nájdenia položky</w:t>
      </w:r>
    </w:p>
    <w:p w:rsidR="005D7C6D" w:rsidRDefault="005D7C6D" w:rsidP="005D7C6D">
      <w:pPr>
        <w:pStyle w:val="ListParagraph"/>
        <w:numPr>
          <w:ilvl w:val="1"/>
          <w:numId w:val="42"/>
        </w:numPr>
        <w:jc w:val="left"/>
      </w:pPr>
      <w:r>
        <w:t>Položka bola nájdená ale už bola skôr označená</w:t>
      </w:r>
    </w:p>
    <w:p w:rsidR="00610399" w:rsidRDefault="005D7C6D" w:rsidP="00610399">
      <w:pPr>
        <w:pStyle w:val="xdpObalO"/>
        <w:keepNext/>
        <w:widowControl/>
      </w:pPr>
      <w:r w:rsidRPr="005D7C6D">
        <w:rPr>
          <w:rFonts w:cs="Times New Roman"/>
          <w:bCs w:val="0"/>
          <w:noProof/>
          <w:szCs w:val="24"/>
          <w:lang w:eastAsia="sk-SK"/>
        </w:rPr>
        <w:lastRenderedPageBreak/>
        <w:drawing>
          <wp:inline distT="0" distB="0" distL="0" distR="0" wp14:anchorId="4336D0EE" wp14:editId="28FA1341">
            <wp:extent cx="2692762"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9">
                      <a:extLst>
                        <a:ext uri="{28A0092B-C50C-407E-A947-70E740481C1C}">
                          <a14:useLocalDpi xmlns:a14="http://schemas.microsoft.com/office/drawing/2010/main" val="0"/>
                        </a:ext>
                      </a:extLst>
                    </a:blip>
                    <a:stretch>
                      <a:fillRect/>
                    </a:stretch>
                  </pic:blipFill>
                  <pic:spPr>
                    <a:xfrm>
                      <a:off x="0" y="0"/>
                      <a:ext cx="2692762" cy="1847850"/>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40</w:t>
        </w:r>
      </w:fldSimple>
      <w:r>
        <w:tab/>
        <w:t>Chybový dialóg opakovaného skenovania</w:t>
      </w:r>
    </w:p>
    <w:p w:rsidR="005D7C6D" w:rsidRDefault="005D7C6D" w:rsidP="005D7C6D">
      <w:pPr>
        <w:pStyle w:val="ListParagraph"/>
        <w:numPr>
          <w:ilvl w:val="1"/>
          <w:numId w:val="42"/>
        </w:numPr>
        <w:jc w:val="left"/>
      </w:pPr>
      <w:r>
        <w:t>Položka v tejto miestnosti nenájdená</w:t>
      </w:r>
    </w:p>
    <w:p w:rsidR="00610399" w:rsidRDefault="005D7C6D" w:rsidP="00610399">
      <w:pPr>
        <w:pStyle w:val="xdpObalO"/>
        <w:keepNext/>
        <w:widowControl/>
      </w:pPr>
      <w:r w:rsidRPr="005D7C6D">
        <w:rPr>
          <w:rFonts w:cs="Times New Roman"/>
          <w:bCs w:val="0"/>
          <w:noProof/>
          <w:szCs w:val="24"/>
          <w:lang w:eastAsia="sk-SK"/>
        </w:rPr>
        <w:drawing>
          <wp:inline distT="0" distB="0" distL="0" distR="0" wp14:anchorId="435C25CD" wp14:editId="4122EFAE">
            <wp:extent cx="2552700" cy="1521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0">
                      <a:extLst>
                        <a:ext uri="{28A0092B-C50C-407E-A947-70E740481C1C}">
                          <a14:useLocalDpi xmlns:a14="http://schemas.microsoft.com/office/drawing/2010/main" val="0"/>
                        </a:ext>
                      </a:extLst>
                    </a:blip>
                    <a:stretch>
                      <a:fillRect/>
                    </a:stretch>
                  </pic:blipFill>
                  <pic:spPr>
                    <a:xfrm>
                      <a:off x="0" y="0"/>
                      <a:ext cx="2553954" cy="1522307"/>
                    </a:xfrm>
                    <a:prstGeom prst="rect">
                      <a:avLst/>
                    </a:prstGeom>
                  </pic:spPr>
                </pic:pic>
              </a:graphicData>
            </a:graphic>
          </wp:inline>
        </w:drawing>
      </w:r>
    </w:p>
    <w:p w:rsidR="005D7C6D" w:rsidRPr="005D7C6D" w:rsidRDefault="00610399" w:rsidP="00610399">
      <w:pPr>
        <w:pStyle w:val="Caption"/>
        <w:rPr>
          <w:bCs w:val="0"/>
          <w:noProof/>
          <w:szCs w:val="24"/>
          <w:lang w:eastAsia="sk-SK"/>
        </w:rPr>
      </w:pPr>
      <w:r>
        <w:t xml:space="preserve">Obr. </w:t>
      </w:r>
      <w:fldSimple w:instr=" SEQ Obr. \* ARABIC ">
        <w:r>
          <w:rPr>
            <w:noProof/>
          </w:rPr>
          <w:t>41</w:t>
        </w:r>
      </w:fldSimple>
      <w:r>
        <w:tab/>
        <w:t>Chybový dialóg nenájdenej položky</w:t>
      </w:r>
    </w:p>
    <w:p w:rsidR="005D7C6D" w:rsidRDefault="005D7C6D" w:rsidP="005D7C6D">
      <w:pPr>
        <w:pStyle w:val="ListParagraph"/>
        <w:numPr>
          <w:ilvl w:val="1"/>
          <w:numId w:val="42"/>
        </w:numPr>
        <w:jc w:val="left"/>
      </w:pPr>
      <w:r>
        <w:t>QR kód nie je v správnom tvare pre túto aplikáciu</w:t>
      </w:r>
    </w:p>
    <w:p w:rsidR="00610399" w:rsidRDefault="005D7C6D" w:rsidP="00610399">
      <w:pPr>
        <w:pStyle w:val="xdpObalO"/>
        <w:keepNext/>
        <w:widowControl/>
      </w:pPr>
      <w:r w:rsidRPr="00610399">
        <w:rPr>
          <w:rFonts w:cs="Times New Roman"/>
          <w:bCs w:val="0"/>
          <w:noProof/>
          <w:szCs w:val="24"/>
          <w:lang w:eastAsia="sk-SK"/>
        </w:rPr>
        <w:drawing>
          <wp:inline distT="0" distB="0" distL="0" distR="0" wp14:anchorId="45A988FD" wp14:editId="13F91AF8">
            <wp:extent cx="2686050" cy="183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1">
                      <a:extLst>
                        <a:ext uri="{28A0092B-C50C-407E-A947-70E740481C1C}">
                          <a14:useLocalDpi xmlns:a14="http://schemas.microsoft.com/office/drawing/2010/main" val="0"/>
                        </a:ext>
                      </a:extLst>
                    </a:blip>
                    <a:stretch>
                      <a:fillRect/>
                    </a:stretch>
                  </pic:blipFill>
                  <pic:spPr>
                    <a:xfrm>
                      <a:off x="0" y="0"/>
                      <a:ext cx="2686973" cy="1839769"/>
                    </a:xfrm>
                    <a:prstGeom prst="rect">
                      <a:avLst/>
                    </a:prstGeom>
                  </pic:spPr>
                </pic:pic>
              </a:graphicData>
            </a:graphic>
          </wp:inline>
        </w:drawing>
      </w:r>
    </w:p>
    <w:p w:rsidR="005D7C6D" w:rsidRPr="00610399" w:rsidRDefault="00610399" w:rsidP="00610399">
      <w:pPr>
        <w:pStyle w:val="Caption"/>
        <w:rPr>
          <w:bCs w:val="0"/>
          <w:noProof/>
          <w:szCs w:val="24"/>
          <w:lang w:eastAsia="sk-SK"/>
        </w:rPr>
      </w:pPr>
      <w:r>
        <w:t xml:space="preserve">Obr. </w:t>
      </w:r>
      <w:fldSimple w:instr=" SEQ Obr. \* ARABIC ">
        <w:r>
          <w:rPr>
            <w:noProof/>
          </w:rPr>
          <w:t>42</w:t>
        </w:r>
      </w:fldSimple>
      <w:r>
        <w:tab/>
        <w:t>Chybový dialóg nesprávneho tvaru obsahu QR kódu</w:t>
      </w:r>
    </w:p>
    <w:p w:rsidR="005D7C6D" w:rsidRDefault="005D7C6D" w:rsidP="005D7C6D">
      <w:pPr>
        <w:pStyle w:val="ListParagraph"/>
        <w:numPr>
          <w:ilvl w:val="1"/>
          <w:numId w:val="42"/>
        </w:numPr>
        <w:jc w:val="left"/>
      </w:pPr>
      <w:r>
        <w:t>Neaktívne pripojenie na internet alebo nekorektný odkaz na PHP skript</w:t>
      </w:r>
    </w:p>
    <w:p w:rsidR="00610399" w:rsidRDefault="00610399" w:rsidP="00610399">
      <w:pPr>
        <w:keepNext/>
        <w:jc w:val="center"/>
      </w:pPr>
      <w:r>
        <w:rPr>
          <w:noProof/>
          <w:lang w:eastAsia="sk-SK"/>
        </w:rPr>
        <w:lastRenderedPageBreak/>
        <w:drawing>
          <wp:inline distT="0" distB="0" distL="0" distR="0" wp14:anchorId="6E0C24CC" wp14:editId="62EC94ED">
            <wp:extent cx="2695575" cy="1849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2">
                      <a:extLst>
                        <a:ext uri="{28A0092B-C50C-407E-A947-70E740481C1C}">
                          <a14:useLocalDpi xmlns:a14="http://schemas.microsoft.com/office/drawing/2010/main" val="0"/>
                        </a:ext>
                      </a:extLst>
                    </a:blip>
                    <a:stretch>
                      <a:fillRect/>
                    </a:stretch>
                  </pic:blipFill>
                  <pic:spPr>
                    <a:xfrm>
                      <a:off x="0" y="0"/>
                      <a:ext cx="2695575" cy="1849780"/>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43</w:t>
        </w:r>
      </w:fldSimple>
      <w:r>
        <w:tab/>
        <w:t>Chybový dialóg nesprávneho odkazu na archivačný skript</w:t>
      </w:r>
    </w:p>
    <w:p w:rsidR="005D7C6D" w:rsidRDefault="005D7C6D" w:rsidP="005D7C6D">
      <w:pPr>
        <w:pStyle w:val="ListParagraph"/>
        <w:numPr>
          <w:ilvl w:val="1"/>
          <w:numId w:val="42"/>
        </w:numPr>
        <w:jc w:val="left"/>
      </w:pPr>
      <w:r>
        <w:t>Nesprávna odpoved PHP skriptu, najskôr odkaz vedie na nesprávny skript</w:t>
      </w:r>
    </w:p>
    <w:p w:rsidR="00610399" w:rsidRDefault="00610399" w:rsidP="00610399">
      <w:pPr>
        <w:keepNext/>
        <w:jc w:val="center"/>
      </w:pPr>
      <w:r>
        <w:rPr>
          <w:noProof/>
          <w:lang w:eastAsia="sk-SK"/>
        </w:rPr>
        <w:drawing>
          <wp:inline distT="0" distB="0" distL="0" distR="0" wp14:anchorId="5D1F460E" wp14:editId="13CF7B9A">
            <wp:extent cx="2692000" cy="221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3">
                      <a:extLst>
                        <a:ext uri="{28A0092B-C50C-407E-A947-70E740481C1C}">
                          <a14:useLocalDpi xmlns:a14="http://schemas.microsoft.com/office/drawing/2010/main" val="0"/>
                        </a:ext>
                      </a:extLst>
                    </a:blip>
                    <a:stretch>
                      <a:fillRect/>
                    </a:stretch>
                  </pic:blipFill>
                  <pic:spPr>
                    <a:xfrm>
                      <a:off x="0" y="0"/>
                      <a:ext cx="2693921" cy="2220909"/>
                    </a:xfrm>
                    <a:prstGeom prst="rect">
                      <a:avLst/>
                    </a:prstGeom>
                  </pic:spPr>
                </pic:pic>
              </a:graphicData>
            </a:graphic>
          </wp:inline>
        </w:drawing>
      </w:r>
    </w:p>
    <w:p w:rsidR="00610399" w:rsidRDefault="00610399" w:rsidP="00610399">
      <w:pPr>
        <w:pStyle w:val="Caption"/>
      </w:pPr>
      <w:r>
        <w:t xml:space="preserve">Obr. </w:t>
      </w:r>
      <w:fldSimple w:instr=" SEQ Obr. \* ARABIC ">
        <w:r>
          <w:rPr>
            <w:noProof/>
          </w:rPr>
          <w:t>44</w:t>
        </w:r>
      </w:fldSimple>
      <w:r>
        <w:tab/>
        <w:t>Chybový dialóg použitia nesprávneho skriptu</w:t>
      </w:r>
    </w:p>
    <w:p w:rsidR="005D7C6D" w:rsidRDefault="005D7C6D" w:rsidP="005D7C6D">
      <w:pPr>
        <w:ind w:firstLine="720"/>
      </w:pPr>
    </w:p>
    <w:p w:rsidR="00B861AC" w:rsidRPr="00B861AC" w:rsidRDefault="00B861AC" w:rsidP="00B861AC">
      <w:pPr>
        <w:ind w:firstLine="720"/>
      </w:pPr>
    </w:p>
    <w:p w:rsidR="00FD5170" w:rsidRDefault="00FD5170" w:rsidP="00FD5170">
      <w:pPr>
        <w:ind w:firstLine="720"/>
      </w:pPr>
    </w:p>
    <w:p w:rsidR="00FD5170" w:rsidRPr="00FD5170" w:rsidRDefault="00FD5170" w:rsidP="00FD5170">
      <w:pPr>
        <w:ind w:firstLine="720"/>
      </w:pPr>
    </w:p>
    <w:p w:rsidR="00B833C3" w:rsidRPr="00B833C3" w:rsidRDefault="00B833C3" w:rsidP="00B833C3"/>
    <w:sectPr w:rsidR="00B833C3" w:rsidRPr="00B833C3"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D23" w:rsidRDefault="00181D23">
      <w:pPr>
        <w:spacing w:before="0" w:line="240" w:lineRule="auto"/>
      </w:pPr>
      <w:r>
        <w:separator/>
      </w:r>
    </w:p>
  </w:endnote>
  <w:endnote w:type="continuationSeparator" w:id="0">
    <w:p w:rsidR="00181D23" w:rsidRDefault="00181D2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Footer"/>
      <w:pBdr>
        <w:top w:val="dotted" w:sz="4" w:space="1" w:color="auto"/>
      </w:pBdr>
    </w:pPr>
    <w:r>
      <w:tab/>
    </w:r>
    <w:r>
      <w:fldChar w:fldCharType="begin"/>
    </w:r>
    <w:r>
      <w:instrText xml:space="preserve"> PAGE </w:instrText>
    </w:r>
    <w:r>
      <w:fldChar w:fldCharType="separate"/>
    </w:r>
    <w:r w:rsidR="00596B38">
      <w:rPr>
        <w:noProof/>
      </w:rPr>
      <w:t>55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D23" w:rsidRDefault="00181D23">
      <w:pPr>
        <w:spacing w:before="0" w:line="240" w:lineRule="auto"/>
      </w:pPr>
      <w:r>
        <w:separator/>
      </w:r>
    </w:p>
  </w:footnote>
  <w:footnote w:type="continuationSeparator" w:id="0">
    <w:p w:rsidR="00181D23" w:rsidRDefault="00181D2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6D" w:rsidRDefault="005D7C6D">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22141048"/>
    <w:multiLevelType w:val="multilevel"/>
    <w:tmpl w:val="908E2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7">
    <w:nsid w:val="2E583053"/>
    <w:multiLevelType w:val="multilevel"/>
    <w:tmpl w:val="4AFAD6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9">
    <w:nsid w:val="3053195D"/>
    <w:multiLevelType w:val="multilevel"/>
    <w:tmpl w:val="5F3AA3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39CA3CB1"/>
    <w:multiLevelType w:val="multilevel"/>
    <w:tmpl w:val="173A5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5">
    <w:nsid w:val="43403798"/>
    <w:multiLevelType w:val="multilevel"/>
    <w:tmpl w:val="01AEB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02662C"/>
    <w:multiLevelType w:val="hybridMultilevel"/>
    <w:tmpl w:val="57C0EA2A"/>
    <w:lvl w:ilvl="0" w:tplc="223812E6">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27">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9">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30">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2">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3">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34">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6">
    <w:nsid w:val="6F362C17"/>
    <w:multiLevelType w:val="multilevel"/>
    <w:tmpl w:val="40B491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8">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9">
    <w:nsid w:val="74E662DF"/>
    <w:multiLevelType w:val="multilevel"/>
    <w:tmpl w:val="93162D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29"/>
  </w:num>
  <w:num w:numId="2">
    <w:abstractNumId w:val="13"/>
  </w:num>
  <w:num w:numId="3">
    <w:abstractNumId w:val="23"/>
  </w:num>
  <w:num w:numId="4">
    <w:abstractNumId w:val="1"/>
  </w:num>
  <w:num w:numId="5">
    <w:abstractNumId w:val="0"/>
  </w:num>
  <w:num w:numId="6">
    <w:abstractNumId w:val="4"/>
  </w:num>
  <w:num w:numId="7">
    <w:abstractNumId w:val="27"/>
  </w:num>
  <w:num w:numId="8">
    <w:abstractNumId w:val="11"/>
  </w:num>
  <w:num w:numId="9">
    <w:abstractNumId w:val="6"/>
  </w:num>
  <w:num w:numId="10">
    <w:abstractNumId w:val="9"/>
  </w:num>
  <w:num w:numId="11">
    <w:abstractNumId w:val="4"/>
    <w:lvlOverride w:ilvl="0">
      <w:startOverride w:val="1"/>
    </w:lvlOverride>
  </w:num>
  <w:num w:numId="12">
    <w:abstractNumId w:val="38"/>
  </w:num>
  <w:num w:numId="13">
    <w:abstractNumId w:val="40"/>
  </w:num>
  <w:num w:numId="14">
    <w:abstractNumId w:val="35"/>
  </w:num>
  <w:num w:numId="15">
    <w:abstractNumId w:val="22"/>
  </w:num>
  <w:num w:numId="16">
    <w:abstractNumId w:val="30"/>
  </w:num>
  <w:num w:numId="17">
    <w:abstractNumId w:val="15"/>
  </w:num>
  <w:num w:numId="18">
    <w:abstractNumId w:val="10"/>
  </w:num>
  <w:num w:numId="19">
    <w:abstractNumId w:val="7"/>
  </w:num>
  <w:num w:numId="20">
    <w:abstractNumId w:val="20"/>
  </w:num>
  <w:num w:numId="21">
    <w:abstractNumId w:val="8"/>
  </w:num>
  <w:num w:numId="22">
    <w:abstractNumId w:val="18"/>
  </w:num>
  <w:num w:numId="23">
    <w:abstractNumId w:val="33"/>
  </w:num>
  <w:num w:numId="24">
    <w:abstractNumId w:val="16"/>
  </w:num>
  <w:num w:numId="25">
    <w:abstractNumId w:val="24"/>
  </w:num>
  <w:num w:numId="26">
    <w:abstractNumId w:val="5"/>
  </w:num>
  <w:num w:numId="27">
    <w:abstractNumId w:val="28"/>
  </w:num>
  <w:num w:numId="28">
    <w:abstractNumId w:val="3"/>
  </w:num>
  <w:num w:numId="29">
    <w:abstractNumId w:val="34"/>
  </w:num>
  <w:num w:numId="30">
    <w:abstractNumId w:val="31"/>
  </w:num>
  <w:num w:numId="31">
    <w:abstractNumId w:val="37"/>
  </w:num>
  <w:num w:numId="32">
    <w:abstractNumId w:val="2"/>
  </w:num>
  <w:num w:numId="33">
    <w:abstractNumId w:val="32"/>
  </w:num>
  <w:num w:numId="34">
    <w:abstractNumId w:val="26"/>
  </w:num>
  <w:num w:numId="35">
    <w:abstractNumId w:val="12"/>
  </w:num>
  <w:num w:numId="36">
    <w:abstractNumId w:val="17"/>
  </w:num>
  <w:num w:numId="37">
    <w:abstractNumId w:val="19"/>
  </w:num>
  <w:num w:numId="38">
    <w:abstractNumId w:val="39"/>
  </w:num>
  <w:num w:numId="39">
    <w:abstractNumId w:val="25"/>
  </w:num>
  <w:num w:numId="40">
    <w:abstractNumId w:val="21"/>
  </w:num>
  <w:num w:numId="41">
    <w:abstractNumId w:val="14"/>
  </w:num>
  <w:num w:numId="42">
    <w:abstractNumId w:val="3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303FD"/>
    <w:rsid w:val="00042442"/>
    <w:rsid w:val="000534A6"/>
    <w:rsid w:val="000556CA"/>
    <w:rsid w:val="00057161"/>
    <w:rsid w:val="00067EEF"/>
    <w:rsid w:val="00077FE2"/>
    <w:rsid w:val="0008022C"/>
    <w:rsid w:val="00080BB8"/>
    <w:rsid w:val="000842CB"/>
    <w:rsid w:val="0009273B"/>
    <w:rsid w:val="000A2C97"/>
    <w:rsid w:val="000B3306"/>
    <w:rsid w:val="000C5ABE"/>
    <w:rsid w:val="000D0A09"/>
    <w:rsid w:val="000D70A7"/>
    <w:rsid w:val="000E4D94"/>
    <w:rsid w:val="000F423D"/>
    <w:rsid w:val="0012377A"/>
    <w:rsid w:val="00125D58"/>
    <w:rsid w:val="00126E13"/>
    <w:rsid w:val="00133FBD"/>
    <w:rsid w:val="00134BD0"/>
    <w:rsid w:val="0014081E"/>
    <w:rsid w:val="00140895"/>
    <w:rsid w:val="00150966"/>
    <w:rsid w:val="001529F4"/>
    <w:rsid w:val="0016364F"/>
    <w:rsid w:val="00164611"/>
    <w:rsid w:val="0017035D"/>
    <w:rsid w:val="00181D23"/>
    <w:rsid w:val="00186708"/>
    <w:rsid w:val="00186B6A"/>
    <w:rsid w:val="001A2537"/>
    <w:rsid w:val="001A2931"/>
    <w:rsid w:val="001C18F0"/>
    <w:rsid w:val="001D159A"/>
    <w:rsid w:val="001D2649"/>
    <w:rsid w:val="001D3547"/>
    <w:rsid w:val="001D44E3"/>
    <w:rsid w:val="001E091F"/>
    <w:rsid w:val="001E4A26"/>
    <w:rsid w:val="001F00C2"/>
    <w:rsid w:val="001F232C"/>
    <w:rsid w:val="001F3A2E"/>
    <w:rsid w:val="00216253"/>
    <w:rsid w:val="00220B52"/>
    <w:rsid w:val="00243CC4"/>
    <w:rsid w:val="00247B88"/>
    <w:rsid w:val="00261FF8"/>
    <w:rsid w:val="002631D2"/>
    <w:rsid w:val="00264040"/>
    <w:rsid w:val="002712E1"/>
    <w:rsid w:val="002822BF"/>
    <w:rsid w:val="0028427F"/>
    <w:rsid w:val="00285530"/>
    <w:rsid w:val="002A4B4B"/>
    <w:rsid w:val="002A6996"/>
    <w:rsid w:val="002C38C3"/>
    <w:rsid w:val="002C43D9"/>
    <w:rsid w:val="002C622A"/>
    <w:rsid w:val="002C7EE1"/>
    <w:rsid w:val="002D7525"/>
    <w:rsid w:val="002E0A94"/>
    <w:rsid w:val="002E6738"/>
    <w:rsid w:val="00304DCD"/>
    <w:rsid w:val="00311D22"/>
    <w:rsid w:val="00315B6A"/>
    <w:rsid w:val="00323769"/>
    <w:rsid w:val="003273F8"/>
    <w:rsid w:val="0034366B"/>
    <w:rsid w:val="003442AD"/>
    <w:rsid w:val="0034445C"/>
    <w:rsid w:val="003577D0"/>
    <w:rsid w:val="003662B0"/>
    <w:rsid w:val="003750AE"/>
    <w:rsid w:val="003757D9"/>
    <w:rsid w:val="00386EBC"/>
    <w:rsid w:val="003B0527"/>
    <w:rsid w:val="003B1F7F"/>
    <w:rsid w:val="003B241C"/>
    <w:rsid w:val="003B5DB6"/>
    <w:rsid w:val="003E0759"/>
    <w:rsid w:val="003E2B0B"/>
    <w:rsid w:val="003E2C4A"/>
    <w:rsid w:val="003E6AFA"/>
    <w:rsid w:val="00435C71"/>
    <w:rsid w:val="004374E8"/>
    <w:rsid w:val="0043791B"/>
    <w:rsid w:val="00441836"/>
    <w:rsid w:val="00451073"/>
    <w:rsid w:val="004558BB"/>
    <w:rsid w:val="00455FE0"/>
    <w:rsid w:val="00463D17"/>
    <w:rsid w:val="00470E96"/>
    <w:rsid w:val="00472599"/>
    <w:rsid w:val="00486800"/>
    <w:rsid w:val="0048733B"/>
    <w:rsid w:val="00487A07"/>
    <w:rsid w:val="00490D3A"/>
    <w:rsid w:val="00492CCB"/>
    <w:rsid w:val="004A6E28"/>
    <w:rsid w:val="004A7F69"/>
    <w:rsid w:val="004C3EFF"/>
    <w:rsid w:val="004E1DD8"/>
    <w:rsid w:val="004F2A1F"/>
    <w:rsid w:val="0050449B"/>
    <w:rsid w:val="00517390"/>
    <w:rsid w:val="00520C3D"/>
    <w:rsid w:val="00534920"/>
    <w:rsid w:val="00540D21"/>
    <w:rsid w:val="005412B2"/>
    <w:rsid w:val="00542885"/>
    <w:rsid w:val="005454DA"/>
    <w:rsid w:val="00552926"/>
    <w:rsid w:val="00554118"/>
    <w:rsid w:val="0056509D"/>
    <w:rsid w:val="0058237B"/>
    <w:rsid w:val="00585E47"/>
    <w:rsid w:val="00596B38"/>
    <w:rsid w:val="005978A5"/>
    <w:rsid w:val="005A0944"/>
    <w:rsid w:val="005A0DEC"/>
    <w:rsid w:val="005A5E2D"/>
    <w:rsid w:val="005C2F6C"/>
    <w:rsid w:val="005C7628"/>
    <w:rsid w:val="005D5F61"/>
    <w:rsid w:val="005D7C6D"/>
    <w:rsid w:val="005E7BDE"/>
    <w:rsid w:val="005F1AEC"/>
    <w:rsid w:val="005F413E"/>
    <w:rsid w:val="005F5B14"/>
    <w:rsid w:val="00604E49"/>
    <w:rsid w:val="00610399"/>
    <w:rsid w:val="00611569"/>
    <w:rsid w:val="00617CA7"/>
    <w:rsid w:val="00632C9B"/>
    <w:rsid w:val="00634C1B"/>
    <w:rsid w:val="00643E8D"/>
    <w:rsid w:val="006525B7"/>
    <w:rsid w:val="006554F7"/>
    <w:rsid w:val="006618D4"/>
    <w:rsid w:val="0067072A"/>
    <w:rsid w:val="00684BCE"/>
    <w:rsid w:val="006873C6"/>
    <w:rsid w:val="006963EC"/>
    <w:rsid w:val="0069647B"/>
    <w:rsid w:val="006B559A"/>
    <w:rsid w:val="006B733F"/>
    <w:rsid w:val="006C48D4"/>
    <w:rsid w:val="006D0869"/>
    <w:rsid w:val="006D0F28"/>
    <w:rsid w:val="006D4AC1"/>
    <w:rsid w:val="006D5414"/>
    <w:rsid w:val="006E14E1"/>
    <w:rsid w:val="006F6981"/>
    <w:rsid w:val="007165EA"/>
    <w:rsid w:val="00722E46"/>
    <w:rsid w:val="0073594D"/>
    <w:rsid w:val="0073680C"/>
    <w:rsid w:val="007368BD"/>
    <w:rsid w:val="00751112"/>
    <w:rsid w:val="00752120"/>
    <w:rsid w:val="007811AB"/>
    <w:rsid w:val="00781338"/>
    <w:rsid w:val="00781447"/>
    <w:rsid w:val="00783266"/>
    <w:rsid w:val="0078616E"/>
    <w:rsid w:val="00787D78"/>
    <w:rsid w:val="00797C0F"/>
    <w:rsid w:val="007B2B2F"/>
    <w:rsid w:val="007C49DA"/>
    <w:rsid w:val="007C6E74"/>
    <w:rsid w:val="007D64F0"/>
    <w:rsid w:val="007D75E4"/>
    <w:rsid w:val="007D7698"/>
    <w:rsid w:val="007E3A11"/>
    <w:rsid w:val="007E5FAF"/>
    <w:rsid w:val="007F496F"/>
    <w:rsid w:val="00802F99"/>
    <w:rsid w:val="008038D3"/>
    <w:rsid w:val="00805013"/>
    <w:rsid w:val="00811B22"/>
    <w:rsid w:val="00817243"/>
    <w:rsid w:val="00825842"/>
    <w:rsid w:val="0082665A"/>
    <w:rsid w:val="008343AA"/>
    <w:rsid w:val="00842DDE"/>
    <w:rsid w:val="00850B88"/>
    <w:rsid w:val="008531A8"/>
    <w:rsid w:val="00861EA4"/>
    <w:rsid w:val="00866A38"/>
    <w:rsid w:val="00874264"/>
    <w:rsid w:val="00882039"/>
    <w:rsid w:val="00887E00"/>
    <w:rsid w:val="008A41D0"/>
    <w:rsid w:val="008B20FE"/>
    <w:rsid w:val="008C0AAA"/>
    <w:rsid w:val="008D2539"/>
    <w:rsid w:val="008F1682"/>
    <w:rsid w:val="008F7824"/>
    <w:rsid w:val="00903D82"/>
    <w:rsid w:val="0090561C"/>
    <w:rsid w:val="00912FB4"/>
    <w:rsid w:val="00925A55"/>
    <w:rsid w:val="009337F2"/>
    <w:rsid w:val="009443AC"/>
    <w:rsid w:val="0095250A"/>
    <w:rsid w:val="009644B7"/>
    <w:rsid w:val="0097099A"/>
    <w:rsid w:val="00971A01"/>
    <w:rsid w:val="00974EA1"/>
    <w:rsid w:val="009751CF"/>
    <w:rsid w:val="00995170"/>
    <w:rsid w:val="009A027A"/>
    <w:rsid w:val="009A1E63"/>
    <w:rsid w:val="009C5FC8"/>
    <w:rsid w:val="009C7948"/>
    <w:rsid w:val="009D7FFD"/>
    <w:rsid w:val="009E1246"/>
    <w:rsid w:val="009F13BA"/>
    <w:rsid w:val="00A00807"/>
    <w:rsid w:val="00A16B47"/>
    <w:rsid w:val="00A176E4"/>
    <w:rsid w:val="00A21F21"/>
    <w:rsid w:val="00A238A6"/>
    <w:rsid w:val="00A2663F"/>
    <w:rsid w:val="00A2681E"/>
    <w:rsid w:val="00A4562A"/>
    <w:rsid w:val="00A46FB7"/>
    <w:rsid w:val="00A528AF"/>
    <w:rsid w:val="00A57600"/>
    <w:rsid w:val="00A66320"/>
    <w:rsid w:val="00A85102"/>
    <w:rsid w:val="00A853E9"/>
    <w:rsid w:val="00A94C21"/>
    <w:rsid w:val="00AA42E9"/>
    <w:rsid w:val="00AA55F6"/>
    <w:rsid w:val="00AB2828"/>
    <w:rsid w:val="00AB342F"/>
    <w:rsid w:val="00AB494B"/>
    <w:rsid w:val="00AE23A1"/>
    <w:rsid w:val="00AE6A1C"/>
    <w:rsid w:val="00AF3A0D"/>
    <w:rsid w:val="00AF5523"/>
    <w:rsid w:val="00B11AD1"/>
    <w:rsid w:val="00B12D69"/>
    <w:rsid w:val="00B22E8D"/>
    <w:rsid w:val="00B26750"/>
    <w:rsid w:val="00B34E35"/>
    <w:rsid w:val="00B75496"/>
    <w:rsid w:val="00B771FB"/>
    <w:rsid w:val="00B81BE7"/>
    <w:rsid w:val="00B833C3"/>
    <w:rsid w:val="00B84073"/>
    <w:rsid w:val="00B861AC"/>
    <w:rsid w:val="00B865F6"/>
    <w:rsid w:val="00B95124"/>
    <w:rsid w:val="00BB73EE"/>
    <w:rsid w:val="00BD07DD"/>
    <w:rsid w:val="00BD4DF6"/>
    <w:rsid w:val="00BD558B"/>
    <w:rsid w:val="00BF113D"/>
    <w:rsid w:val="00C06328"/>
    <w:rsid w:val="00C20ACF"/>
    <w:rsid w:val="00C20D33"/>
    <w:rsid w:val="00C50174"/>
    <w:rsid w:val="00C56A4E"/>
    <w:rsid w:val="00C64C49"/>
    <w:rsid w:val="00C73480"/>
    <w:rsid w:val="00C743A3"/>
    <w:rsid w:val="00C80D8D"/>
    <w:rsid w:val="00C81A64"/>
    <w:rsid w:val="00CB672F"/>
    <w:rsid w:val="00CC4365"/>
    <w:rsid w:val="00CD22D9"/>
    <w:rsid w:val="00CD56AD"/>
    <w:rsid w:val="00CE0A58"/>
    <w:rsid w:val="00CE1C74"/>
    <w:rsid w:val="00CE2266"/>
    <w:rsid w:val="00CE4CB1"/>
    <w:rsid w:val="00D1695B"/>
    <w:rsid w:val="00D23C53"/>
    <w:rsid w:val="00D265E9"/>
    <w:rsid w:val="00D300E9"/>
    <w:rsid w:val="00D465C6"/>
    <w:rsid w:val="00D550AB"/>
    <w:rsid w:val="00D62D93"/>
    <w:rsid w:val="00D77340"/>
    <w:rsid w:val="00D92BC6"/>
    <w:rsid w:val="00D96C97"/>
    <w:rsid w:val="00DA3092"/>
    <w:rsid w:val="00DB0B69"/>
    <w:rsid w:val="00DC49F8"/>
    <w:rsid w:val="00DC558A"/>
    <w:rsid w:val="00DD40E2"/>
    <w:rsid w:val="00DD47C1"/>
    <w:rsid w:val="00DE1CBF"/>
    <w:rsid w:val="00DF398E"/>
    <w:rsid w:val="00E11EE7"/>
    <w:rsid w:val="00E15389"/>
    <w:rsid w:val="00E16228"/>
    <w:rsid w:val="00E2165E"/>
    <w:rsid w:val="00E279B4"/>
    <w:rsid w:val="00E307DF"/>
    <w:rsid w:val="00E30FAA"/>
    <w:rsid w:val="00E3579E"/>
    <w:rsid w:val="00E46A32"/>
    <w:rsid w:val="00E51F07"/>
    <w:rsid w:val="00E543FA"/>
    <w:rsid w:val="00E640ED"/>
    <w:rsid w:val="00E67006"/>
    <w:rsid w:val="00E7607E"/>
    <w:rsid w:val="00E83C14"/>
    <w:rsid w:val="00E90266"/>
    <w:rsid w:val="00E90DD6"/>
    <w:rsid w:val="00E93C78"/>
    <w:rsid w:val="00EC5529"/>
    <w:rsid w:val="00EC5740"/>
    <w:rsid w:val="00EC5C81"/>
    <w:rsid w:val="00ED5451"/>
    <w:rsid w:val="00EE7F0F"/>
    <w:rsid w:val="00F0592A"/>
    <w:rsid w:val="00F22FC6"/>
    <w:rsid w:val="00F23EEA"/>
    <w:rsid w:val="00F25612"/>
    <w:rsid w:val="00F259C6"/>
    <w:rsid w:val="00F4024E"/>
    <w:rsid w:val="00F51194"/>
    <w:rsid w:val="00F5131C"/>
    <w:rsid w:val="00F54888"/>
    <w:rsid w:val="00F56241"/>
    <w:rsid w:val="00F609BF"/>
    <w:rsid w:val="00F64A27"/>
    <w:rsid w:val="00F65BE3"/>
    <w:rsid w:val="00F670DC"/>
    <w:rsid w:val="00F70E8B"/>
    <w:rsid w:val="00F76C39"/>
    <w:rsid w:val="00F80012"/>
    <w:rsid w:val="00F94416"/>
    <w:rsid w:val="00F97EE4"/>
    <w:rsid w:val="00FA2F59"/>
    <w:rsid w:val="00FA7138"/>
    <w:rsid w:val="00FB5AB7"/>
    <w:rsid w:val="00FC58C2"/>
    <w:rsid w:val="00FC5956"/>
    <w:rsid w:val="00FD5170"/>
    <w:rsid w:val="00FE3240"/>
    <w:rsid w:val="00FE327F"/>
    <w:rsid w:val="00FF0B19"/>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 w:type="paragraph" w:styleId="BodyTextIndent">
    <w:name w:val="Body Text Indent"/>
    <w:basedOn w:val="Normal"/>
    <w:link w:val="BodyTextIndentChar"/>
    <w:uiPriority w:val="99"/>
    <w:unhideWhenUsed/>
    <w:rsid w:val="00B84073"/>
    <w:pPr>
      <w:ind w:left="720"/>
    </w:pPr>
  </w:style>
  <w:style w:type="character" w:customStyle="1" w:styleId="BodyTextIndentChar">
    <w:name w:val="Body Text Indent Char"/>
    <w:basedOn w:val="DefaultParagraphFont"/>
    <w:link w:val="BodyTextIndent"/>
    <w:uiPriority w:val="99"/>
    <w:rsid w:val="00B84073"/>
    <w:rPr>
      <w:sz w:val="24"/>
      <w:szCs w:val="24"/>
      <w:lang w:eastAsia="en-US"/>
    </w:rPr>
  </w:style>
  <w:style w:type="paragraph" w:styleId="BodyTextIndent2">
    <w:name w:val="Body Text Indent 2"/>
    <w:basedOn w:val="Normal"/>
    <w:link w:val="BodyTextIndent2Char"/>
    <w:uiPriority w:val="99"/>
    <w:unhideWhenUsed/>
    <w:rsid w:val="00F0592A"/>
    <w:pPr>
      <w:ind w:firstLine="680"/>
    </w:pPr>
  </w:style>
  <w:style w:type="character" w:customStyle="1" w:styleId="BodyTextIndent2Char">
    <w:name w:val="Body Text Indent 2 Char"/>
    <w:basedOn w:val="DefaultParagraphFont"/>
    <w:link w:val="BodyTextIndent2"/>
    <w:uiPriority w:val="99"/>
    <w:rsid w:val="00F0592A"/>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8977">
      <w:bodyDiv w:val="1"/>
      <w:marLeft w:val="0"/>
      <w:marRight w:val="0"/>
      <w:marTop w:val="0"/>
      <w:marBottom w:val="0"/>
      <w:divBdr>
        <w:top w:val="none" w:sz="0" w:space="0" w:color="auto"/>
        <w:left w:val="none" w:sz="0" w:space="0" w:color="auto"/>
        <w:bottom w:val="none" w:sz="0" w:space="0" w:color="auto"/>
        <w:right w:val="none" w:sz="0" w:space="0" w:color="auto"/>
      </w:divBdr>
    </w:div>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36887508">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3.xml"/><Relationship Id="rId42" Type="http://schemas.openxmlformats.org/officeDocument/2006/relationships/hyperlink" Target="http://sk.wikipedia.org/w/index.php?title=Secure_socket_layer&amp;action=edit&amp;redlink=1" TargetMode="External"/><Relationship Id="rId47" Type="http://schemas.openxmlformats.org/officeDocument/2006/relationships/hyperlink" Target="http://sk.wikipedia.org/w/index.php?title=Vl%C3%A1kno_(program)&amp;action=edit&amp;redlink=1" TargetMode="External"/><Relationship Id="rId63" Type="http://schemas.openxmlformats.org/officeDocument/2006/relationships/image" Target="media/image10.jpg"/><Relationship Id="rId68" Type="http://schemas.openxmlformats.org/officeDocument/2006/relationships/image" Target="media/image15.png"/><Relationship Id="rId84" Type="http://schemas.openxmlformats.org/officeDocument/2006/relationships/hyperlink" Target="http://developer.android.com/guide/developing/tools/adb.html" TargetMode="External"/><Relationship Id="rId89" Type="http://schemas.openxmlformats.org/officeDocument/2006/relationships/hyperlink" Target="http://developer.android.com/guide/topics/intents/intents-filters.html" TargetMode="External"/><Relationship Id="rId112" Type="http://schemas.openxmlformats.org/officeDocument/2006/relationships/image" Target="media/image40.png"/><Relationship Id="rId16" Type="http://schemas.openxmlformats.org/officeDocument/2006/relationships/header" Target="header6.xml"/><Relationship Id="rId107" Type="http://schemas.openxmlformats.org/officeDocument/2006/relationships/image" Target="media/image35.png"/><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hyperlink" Target="http://sk.wikipedia.org/w/index.php?title=Spr%C3%A1va_procesov&amp;action=edit&amp;redlink=1" TargetMode="External"/><Relationship Id="rId37" Type="http://schemas.openxmlformats.org/officeDocument/2006/relationships/hyperlink" Target="http://sk.wikipedia.org/wiki/BSD" TargetMode="External"/><Relationship Id="rId40" Type="http://schemas.openxmlformats.org/officeDocument/2006/relationships/hyperlink" Target="http://sk.wikipedia.org/wiki/Rela%C4%8Dn%C3%A1_datab%C3%A1za" TargetMode="External"/><Relationship Id="rId45" Type="http://schemas.openxmlformats.org/officeDocument/2006/relationships/hyperlink" Target="http://sk.wikipedia.org/w/index.php?title=Virtu%C3%A1lny_stroj&amp;action=edit&amp;redlink=1" TargetMode="External"/><Relationship Id="rId53" Type="http://schemas.openxmlformats.org/officeDocument/2006/relationships/hyperlink" Target="http://sk.wikipedia.org/w/index.php?title=Kni%C5%BEnica_Apache&amp;action=edit&amp;redlink=1" TargetMode="External"/><Relationship Id="rId58" Type="http://schemas.openxmlformats.org/officeDocument/2006/relationships/hyperlink" Target="http://sk.wikipedia.org/wiki/Grafika" TargetMode="External"/><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developer.android.com/guide/topics/fundamentals/services.html" TargetMode="External"/><Relationship Id="rId102" Type="http://schemas.openxmlformats.org/officeDocument/2006/relationships/image" Target="media/image30.png"/><Relationship Id="rId110" Type="http://schemas.openxmlformats.org/officeDocument/2006/relationships/image" Target="media/image38.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hyperlink" Target="http://developer.android.com/guide/developing/tools/index.html" TargetMode="External"/><Relationship Id="rId90" Type="http://schemas.openxmlformats.org/officeDocument/2006/relationships/hyperlink" Target="http://developer.android.com/guide/topics/ui/index.html" TargetMode="External"/><Relationship Id="rId95" Type="http://schemas.openxmlformats.org/officeDocument/2006/relationships/hyperlink" Target="http://developer.android.com/images/activity_lifecycle.png"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developer.android.com" TargetMode="External"/><Relationship Id="rId27" Type="http://schemas.openxmlformats.org/officeDocument/2006/relationships/image" Target="media/image4.gif"/><Relationship Id="rId30" Type="http://schemas.openxmlformats.org/officeDocument/2006/relationships/image" Target="media/image7.jpg"/><Relationship Id="rId35" Type="http://schemas.openxmlformats.org/officeDocument/2006/relationships/hyperlink" Target="http://sk.wikipedia.org/wiki/C%2B%2B" TargetMode="External"/><Relationship Id="rId43" Type="http://schemas.openxmlformats.org/officeDocument/2006/relationships/hyperlink" Target="http://sk.wikipedia.org/w/index.php?title=FreeType&amp;action=edit&amp;redlink=1" TargetMode="External"/><Relationship Id="rId48" Type="http://schemas.openxmlformats.org/officeDocument/2006/relationships/hyperlink" Target="http://sk.wikipedia.org/wiki/Licencia" TargetMode="External"/><Relationship Id="rId56" Type="http://schemas.openxmlformats.org/officeDocument/2006/relationships/hyperlink" Target="http://sk.wikipedia.org/w/index.php?title=Proces_(program)&amp;action=edit&amp;redlink=1"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jpg"/><Relationship Id="rId100" Type="http://schemas.openxmlformats.org/officeDocument/2006/relationships/hyperlink" Target="http://code.google.com/p/zxing/" TargetMode="External"/><Relationship Id="rId105" Type="http://schemas.openxmlformats.org/officeDocument/2006/relationships/image" Target="media/image33.png"/><Relationship Id="rId113"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k.wikipedia.org/w/index.php?title=AWT&amp;action=edit&amp;redlink=1"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hyperlink" Target="http://developer.android.com/guide/developing/devices/index.html" TargetMode="External"/><Relationship Id="rId93" Type="http://schemas.openxmlformats.org/officeDocument/2006/relationships/hyperlink" Target="http://developer.android.com/guide/basics/what-is-android.html" TargetMode="External"/><Relationship Id="rId98" Type="http://schemas.openxmlformats.org/officeDocument/2006/relationships/hyperlink" Target="http://books.google.sk/books?id=fG8JUdrScsYC&amp;lpg=PP1&amp;dq=Handbook+of+Augmented+Reality&amp;pg=PA341&amp;redir_esc=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yperlink" Target="http://sk.wikipedia.org/w/index.php?title=GNU_C_Library&amp;action=edit&amp;redlink=1" TargetMode="External"/><Relationship Id="rId38" Type="http://schemas.openxmlformats.org/officeDocument/2006/relationships/hyperlink" Target="http://sk.wikipedia.org/w/index.php?title=Embedded_syst%C3%A9m&amp;action=edit&amp;redlink=1" TargetMode="External"/><Relationship Id="rId46" Type="http://schemas.openxmlformats.org/officeDocument/2006/relationships/hyperlink" Target="http://sk.wikipedia.org/w/index.php?title=Registrovo_orientovan%C3%A1_architekt%C3%BAra&amp;action=edit&amp;redlink=1" TargetMode="External"/><Relationship Id="rId59" Type="http://schemas.openxmlformats.org/officeDocument/2006/relationships/hyperlink" Target="http://sk.wikipedia.org/w/index.php?title=Z%C3%A1sobn%C3%ADk_(d%C3%A1tov%C3%A1_%C5%A1trukt%C3%BAra)&amp;action=edit&amp;redlink=1" TargetMode="External"/><Relationship Id="rId67" Type="http://schemas.openxmlformats.org/officeDocument/2006/relationships/image" Target="media/image14.png"/><Relationship Id="rId103" Type="http://schemas.openxmlformats.org/officeDocument/2006/relationships/image" Target="media/image31.png"/><Relationship Id="rId108" Type="http://schemas.openxmlformats.org/officeDocument/2006/relationships/image" Target="media/image36.png"/><Relationship Id="rId20" Type="http://schemas.openxmlformats.org/officeDocument/2006/relationships/header" Target="header10.xml"/><Relationship Id="rId41" Type="http://schemas.openxmlformats.org/officeDocument/2006/relationships/hyperlink" Target="http://sk.wikipedia.org/w/index.php?title=OpenSSL&amp;action=edit&amp;redlink=1" TargetMode="External"/><Relationship Id="rId54" Type="http://schemas.openxmlformats.org/officeDocument/2006/relationships/hyperlink" Target="http://sk.wikipedia.org/wiki/Kompil%C3%A1tor"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developer.android.com/guide/developing/tools/adt.html" TargetMode="External"/><Relationship Id="rId88" Type="http://schemas.openxmlformats.org/officeDocument/2006/relationships/hyperlink" Target="http://developer.android.com/guide/topics/fundamentals.html" TargetMode="External"/><Relationship Id="rId91" Type="http://schemas.openxmlformats.org/officeDocument/2006/relationships/hyperlink" Target="http://images.fonearena.com/blog/wp-content/uploads/2011/11/Google-Plus.jpg" TargetMode="External"/><Relationship Id="rId96" Type="http://schemas.openxmlformats.org/officeDocument/2006/relationships/hyperlink" Target="http://www.denso-wave.com/qrcode/aboutqr-e.html" TargetMode="External"/><Relationship Id="rId11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tackoverflow.com" TargetMode="External"/><Relationship Id="rId28" Type="http://schemas.openxmlformats.org/officeDocument/2006/relationships/image" Target="media/image5.png"/><Relationship Id="rId36" Type="http://schemas.openxmlformats.org/officeDocument/2006/relationships/hyperlink" Target="http://sk.wikipedia.org/w/index.php?title=Libc&amp;action=edit&amp;redlink=1" TargetMode="External"/><Relationship Id="rId49" Type="http://schemas.openxmlformats.org/officeDocument/2006/relationships/hyperlink" Target="http://sk.wikipedia.org/wiki/Java" TargetMode="External"/><Relationship Id="rId57" Type="http://schemas.openxmlformats.org/officeDocument/2006/relationships/hyperlink" Target="http://sk.wikipedia.org/w/index.php?title=Textov%C3%BD_re%C5%A5azec&amp;action=edit&amp;redlink=1" TargetMode="External"/><Relationship Id="rId106" Type="http://schemas.openxmlformats.org/officeDocument/2006/relationships/image" Target="media/image34.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k.wikipedia.org/w/index.php?title=Spr%C3%A1va_pam%C3%A4te&amp;action=edit&amp;redlink=1" TargetMode="External"/><Relationship Id="rId44" Type="http://schemas.openxmlformats.org/officeDocument/2006/relationships/hyperlink" Target="http://sk.wikipedia.org/wiki/OpenGL" TargetMode="External"/><Relationship Id="rId52" Type="http://schemas.openxmlformats.org/officeDocument/2006/relationships/hyperlink" Target="http://sk.wikipedia.org/wiki/Swing" TargetMode="External"/><Relationship Id="rId60" Type="http://schemas.openxmlformats.org/officeDocument/2006/relationships/hyperlink" Target="http://sk.wikipedia.org/w/index.php?title=Pou%C5%BE%C3%ADvate%C4%BE_(informatika)&amp;action=edit&amp;redlink=1" TargetMode="External"/><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developer.android.com/guide/topics/fundamentals/activities.html" TargetMode="External"/><Relationship Id="rId94" Type="http://schemas.openxmlformats.org/officeDocument/2006/relationships/hyperlink" Target="http://www.openhandsetalliance.com/press_110507.html" TargetMode="External"/><Relationship Id="rId99" Type="http://schemas.openxmlformats.org/officeDocument/2006/relationships/hyperlink" Target="http://www.saxproject.org/event.html" TargetMode="External"/><Relationship Id="rId101"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ndex.php?title=SQLite&amp;action=edit&amp;redlink=1" TargetMode="External"/><Relationship Id="rId109" Type="http://schemas.openxmlformats.org/officeDocument/2006/relationships/image" Target="media/image37.png"/><Relationship Id="rId34" Type="http://schemas.openxmlformats.org/officeDocument/2006/relationships/hyperlink" Target="http://sk.wikipedia.org/w/index.php?title=Portovanie_softv%C3%A9ru&amp;action=edit&amp;redlink=1" TargetMode="External"/><Relationship Id="rId50" Type="http://schemas.openxmlformats.org/officeDocument/2006/relationships/hyperlink" Target="http://sk.wikipedia.org/w/index.php?title=Java_Standard_Edition&amp;action=edit&amp;redlink=1" TargetMode="External"/><Relationship Id="rId55" Type="http://schemas.openxmlformats.org/officeDocument/2006/relationships/hyperlink" Target="http://sk.wikipedia.org/w/index.php?title=Byte_k%C3%B3d&amp;action=edit&amp;redlink=1" TargetMode="External"/><Relationship Id="rId76" Type="http://schemas.openxmlformats.org/officeDocument/2006/relationships/image" Target="media/image23.png"/><Relationship Id="rId97" Type="http://schemas.openxmlformats.org/officeDocument/2006/relationships/hyperlink" Target="http://www.openhandsetalliance.com/oha_faq.html" TargetMode="External"/><Relationship Id="rId104"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hyperlink" Target="http://developer.android.com/images/system-architecture.jpg" TargetMode="External"/><Relationship Id="rId2" Type="http://schemas.openxmlformats.org/officeDocument/2006/relationships/numbering" Target="numbering.xml"/><Relationship Id="rId29"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2E64B-F398-4131-A3CE-1027ECBF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3182</TotalTime>
  <Pages>59</Pages>
  <Words>10381</Words>
  <Characters>59178</Characters>
  <Application>Microsoft Office Word</Application>
  <DocSecurity>0</DocSecurity>
  <Lines>493</Lines>
  <Paragraphs>138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69421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164</cp:revision>
  <cp:lastPrinted>2006-10-27T11:45:00Z</cp:lastPrinted>
  <dcterms:created xsi:type="dcterms:W3CDTF">2012-04-13T00:52:00Z</dcterms:created>
  <dcterms:modified xsi:type="dcterms:W3CDTF">2012-04-25T03:46:00Z</dcterms:modified>
</cp:coreProperties>
</file>